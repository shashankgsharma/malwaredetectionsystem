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2" w:type="pct"/>
        <w:jc w:val="center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2429"/>
        <w:gridCol w:w="7288"/>
      </w:tblGrid>
      <w:tr w:rsidR="00B37FC1" w14:paraId="5C626CE3" w14:textId="77777777" w:rsidTr="002A7698">
        <w:trPr>
          <w:trHeight w:val="1027"/>
          <w:jc w:val="center"/>
        </w:trPr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58D2320" w14:textId="77777777" w:rsidR="00B37FC1" w:rsidRDefault="004D7234">
            <w:pPr>
              <w:spacing w:after="0" w:line="240" w:lineRule="auto"/>
              <w:jc w:val="center"/>
              <w:rPr>
                <w:color w:val="EBDDC3" w:themeColor="background2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58240" behindDoc="0" locked="0" layoutInCell="1" allowOverlap="1" wp14:anchorId="39502590" wp14:editId="5F7F559F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105410</wp:posOffset>
                  </wp:positionV>
                  <wp:extent cx="1292606" cy="400050"/>
                  <wp:effectExtent l="0" t="0" r="3175" b="0"/>
                  <wp:wrapNone/>
                  <wp:docPr id="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606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5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29" w:type="dxa"/>
              <w:left w:w="115" w:type="dxa"/>
              <w:bottom w:w="29" w:type="dxa"/>
              <w:right w:w="29" w:type="dxa"/>
            </w:tcMar>
            <w:vAlign w:val="center"/>
          </w:tcPr>
          <w:sdt>
            <w:sdtPr>
              <w:rPr>
                <w:color w:val="5D17EB"/>
                <w:spacing w:val="14"/>
                <w:szCs w:val="28"/>
              </w:rPr>
              <w:id w:val="5824127"/>
              <w:placeholder>
                <w:docPart w:val="DB0FA047C6AA4F46B94995993B51DEF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p w14:paraId="328942EB" w14:textId="77777777" w:rsidR="00B37FC1" w:rsidRPr="004D7234" w:rsidRDefault="004D7234">
                <w:pPr>
                  <w:pStyle w:val="CompanyName"/>
                  <w:rPr>
                    <w:szCs w:val="28"/>
                  </w:rPr>
                </w:pPr>
                <w:r w:rsidRPr="004D7234">
                  <w:rPr>
                    <w:color w:val="5D17EB"/>
                    <w:spacing w:val="14"/>
                    <w:szCs w:val="28"/>
                  </w:rPr>
                  <w:t>BHASKARACHARYA NATIONAL INSTITUTE FOR SPACE APPLICATIONS AND GEO-INFORMATICS</w:t>
                </w:r>
              </w:p>
            </w:sdtContent>
          </w:sdt>
          <w:p w14:paraId="56D8F601" w14:textId="37F1AF8D" w:rsidR="00B37FC1" w:rsidRPr="002A7698" w:rsidRDefault="004D7234" w:rsidP="004D7234">
            <w:pPr>
              <w:pStyle w:val="Title"/>
              <w:rPr>
                <w:b/>
                <w:sz w:val="24"/>
                <w:szCs w:val="24"/>
              </w:rPr>
            </w:pPr>
            <w:r w:rsidRPr="002A7698">
              <w:rPr>
                <w:b/>
                <w:spacing w:val="30"/>
                <w:w w:val="105"/>
                <w:sz w:val="24"/>
                <w:szCs w:val="24"/>
              </w:rPr>
              <w:t>WEEKLY</w:t>
            </w:r>
            <w:r w:rsidRPr="002A7698">
              <w:rPr>
                <w:b/>
                <w:spacing w:val="-13"/>
                <w:w w:val="105"/>
                <w:sz w:val="24"/>
                <w:szCs w:val="24"/>
              </w:rPr>
              <w:t xml:space="preserve"> </w:t>
            </w:r>
            <w:r w:rsidRPr="002A7698">
              <w:rPr>
                <w:b/>
                <w:spacing w:val="31"/>
                <w:w w:val="105"/>
                <w:sz w:val="24"/>
                <w:szCs w:val="24"/>
              </w:rPr>
              <w:t>PROGRESS</w:t>
            </w:r>
            <w:r w:rsidRPr="002A7698">
              <w:rPr>
                <w:b/>
                <w:spacing w:val="-13"/>
                <w:w w:val="105"/>
                <w:sz w:val="24"/>
                <w:szCs w:val="24"/>
              </w:rPr>
              <w:t xml:space="preserve"> </w:t>
            </w:r>
            <w:r w:rsidR="00C47F19" w:rsidRPr="002A7698">
              <w:rPr>
                <w:b/>
                <w:spacing w:val="30"/>
                <w:w w:val="105"/>
                <w:sz w:val="24"/>
                <w:szCs w:val="24"/>
              </w:rPr>
              <w:t>REPORT</w:t>
            </w:r>
            <w:r w:rsidR="00C47F19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 xml:space="preserve"> (</w:t>
            </w:r>
            <w:r w:rsidR="00A605AE">
              <w:rPr>
                <w:b/>
                <w:color w:val="000000" w:themeColor="text1"/>
                <w:spacing w:val="14"/>
                <w:sz w:val="24"/>
                <w:szCs w:val="24"/>
              </w:rPr>
              <w:t>06/02/</w:t>
            </w:r>
            <w:r w:rsidR="002A7698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202</w:t>
            </w:r>
            <w:r w:rsidR="001C4E49">
              <w:rPr>
                <w:b/>
                <w:color w:val="000000" w:themeColor="text1"/>
                <w:spacing w:val="14"/>
                <w:sz w:val="24"/>
                <w:szCs w:val="24"/>
              </w:rPr>
              <w:t>3</w:t>
            </w:r>
            <w:r w:rsidR="001E5E41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 xml:space="preserve"> – </w:t>
            </w:r>
            <w:r w:rsidR="00A605AE">
              <w:rPr>
                <w:b/>
                <w:color w:val="000000" w:themeColor="text1"/>
                <w:spacing w:val="14"/>
                <w:sz w:val="24"/>
                <w:szCs w:val="24"/>
              </w:rPr>
              <w:t>12</w:t>
            </w:r>
            <w:r w:rsidR="001E5E41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/</w:t>
            </w:r>
            <w:r w:rsidR="00A605AE">
              <w:rPr>
                <w:b/>
                <w:color w:val="000000" w:themeColor="text1"/>
                <w:spacing w:val="14"/>
                <w:sz w:val="24"/>
                <w:szCs w:val="24"/>
              </w:rPr>
              <w:t>02</w:t>
            </w:r>
            <w:r w:rsidR="006C4CA6">
              <w:rPr>
                <w:b/>
                <w:color w:val="000000" w:themeColor="text1"/>
                <w:spacing w:val="14"/>
                <w:sz w:val="24"/>
                <w:szCs w:val="24"/>
              </w:rPr>
              <w:t>/</w:t>
            </w:r>
            <w:r w:rsidR="002A7698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202</w:t>
            </w:r>
            <w:r w:rsidR="001C4E49">
              <w:rPr>
                <w:b/>
                <w:color w:val="000000" w:themeColor="text1"/>
                <w:spacing w:val="14"/>
                <w:sz w:val="24"/>
                <w:szCs w:val="24"/>
              </w:rPr>
              <w:t>3</w:t>
            </w:r>
            <w:r w:rsidR="001E5E41" w:rsidRPr="002A7698">
              <w:rPr>
                <w:b/>
                <w:color w:val="000000" w:themeColor="text1"/>
                <w:spacing w:val="14"/>
                <w:sz w:val="24"/>
                <w:szCs w:val="24"/>
              </w:rPr>
              <w:t>)</w:t>
            </w:r>
          </w:p>
        </w:tc>
      </w:tr>
      <w:tr w:rsidR="002A7698" w14:paraId="18FB1A5C" w14:textId="77777777" w:rsidTr="002A7698">
        <w:trPr>
          <w:trHeight w:val="342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single" w:sz="48" w:space="0" w:color="FFFFFF" w:themeColor="background1"/>
            </w:tcBorders>
            <w:shd w:val="clear" w:color="auto" w:fill="DD8047" w:themeFill="accent2"/>
            <w:tcMar>
              <w:top w:w="29" w:type="dxa"/>
              <w:left w:w="115" w:type="dxa"/>
              <w:bottom w:w="29" w:type="dxa"/>
            </w:tcMar>
            <w:vAlign w:val="center"/>
          </w:tcPr>
          <w:p w14:paraId="3951FA46" w14:textId="3C7569A1" w:rsidR="002A7698" w:rsidRPr="002A7698" w:rsidRDefault="002A7698" w:rsidP="002A7698">
            <w:pPr>
              <w:spacing w:after="0"/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2A7698">
              <w:rPr>
                <w:b/>
                <w:bCs/>
                <w:color w:val="FFFFFF" w:themeColor="background1"/>
                <w:sz w:val="24"/>
                <w:szCs w:val="24"/>
              </w:rPr>
              <w:t xml:space="preserve">WEEK </w:t>
            </w:r>
          </w:p>
        </w:tc>
      </w:tr>
    </w:tbl>
    <w:tbl>
      <w:tblPr>
        <w:tblStyle w:val="GridTable6Colorful-Accent2"/>
        <w:tblpPr w:leftFromText="180" w:rightFromText="180" w:vertAnchor="text" w:horzAnchor="margin" w:tblpX="-72" w:tblpY="169"/>
        <w:tblW w:w="9675" w:type="dxa"/>
        <w:tblLook w:val="04A0" w:firstRow="1" w:lastRow="0" w:firstColumn="1" w:lastColumn="0" w:noHBand="0" w:noVBand="1"/>
      </w:tblPr>
      <w:tblGrid>
        <w:gridCol w:w="4875"/>
        <w:gridCol w:w="4800"/>
      </w:tblGrid>
      <w:tr w:rsidR="002A7698" w14:paraId="262F07A9" w14:textId="77777777" w:rsidTr="00B20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75" w:type="dxa"/>
          </w:tcPr>
          <w:p w14:paraId="4B26CFBB" w14:textId="0EB43D92" w:rsidR="002A7698" w:rsidRPr="002A7698" w:rsidRDefault="002A7698" w:rsidP="002A7698">
            <w:pPr>
              <w:spacing w:after="200" w:line="240" w:lineRule="auto"/>
              <w:jc w:val="center"/>
              <w:rPr>
                <w:sz w:val="24"/>
                <w:szCs w:val="24"/>
              </w:rPr>
            </w:pPr>
            <w:r w:rsidRPr="002A7698">
              <w:rPr>
                <w:sz w:val="24"/>
                <w:szCs w:val="24"/>
              </w:rPr>
              <w:t>PROJECT NAME</w:t>
            </w:r>
          </w:p>
        </w:tc>
        <w:tc>
          <w:tcPr>
            <w:tcW w:w="4800" w:type="dxa"/>
          </w:tcPr>
          <w:p w14:paraId="2AFC2548" w14:textId="508F5C73" w:rsidR="002A7698" w:rsidRDefault="001C4E49" w:rsidP="00B209BB">
            <w:pPr>
              <w:spacing w:after="20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MALWARE DETECTION USING ML</w:t>
            </w:r>
          </w:p>
        </w:tc>
      </w:tr>
    </w:tbl>
    <w:p w14:paraId="639C1108" w14:textId="5494CE1F" w:rsidR="00074853" w:rsidRDefault="00074853" w:rsidP="004D7234">
      <w:pPr>
        <w:spacing w:after="200" w:line="240" w:lineRule="auto"/>
      </w:pPr>
    </w:p>
    <w:p w14:paraId="33BB8DBE" w14:textId="116F14F9" w:rsidR="002A7698" w:rsidRDefault="002A7698" w:rsidP="004D7234">
      <w:pPr>
        <w:spacing w:after="200" w:line="240" w:lineRule="auto"/>
      </w:pPr>
    </w:p>
    <w:p w14:paraId="742F0779" w14:textId="6D844010" w:rsidR="00B37FC1" w:rsidRDefault="00B209BB" w:rsidP="004D7234">
      <w:pPr>
        <w:spacing w:after="200" w:line="240" w:lineRule="auto"/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3120" behindDoc="0" locked="0" layoutInCell="0" allowOverlap="1" wp14:anchorId="5AECD868" wp14:editId="0BDE801D">
                <wp:simplePos x="0" y="0"/>
                <wp:positionH relativeFrom="margin">
                  <wp:posOffset>2111044</wp:posOffset>
                </wp:positionH>
                <wp:positionV relativeFrom="margin">
                  <wp:posOffset>1947324</wp:posOffset>
                </wp:positionV>
                <wp:extent cx="3990975" cy="666750"/>
                <wp:effectExtent l="0" t="0" r="28575" b="19050"/>
                <wp:wrapSquare wrapText="bothSides"/>
                <wp:docPr id="3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0975" cy="6667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4B936A8" w14:textId="79076777" w:rsidR="00FE15BB" w:rsidRPr="00FE15BB" w:rsidRDefault="00FE15BB" w:rsidP="00FE15BB">
                            <w:pPr>
                              <w:spacing w:before="43" w:line="283" w:lineRule="auto"/>
                              <w:ind w:left="132" w:right="23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E15B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DESIGN AND IMPLEMENT </w:t>
                            </w:r>
                            <w:r w:rsidR="001C4E49">
                              <w:rPr>
                                <w:b/>
                                <w:sz w:val="28"/>
                                <w:szCs w:val="28"/>
                              </w:rPr>
                              <w:t>ML MODEL TO DETECT MALWARE IN SYSTEM</w:t>
                            </w:r>
                          </w:p>
                          <w:p w14:paraId="207277B1" w14:textId="77777777" w:rsidR="00FE15BB" w:rsidRDefault="00FE15BB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ECD868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2" o:spid="_x0000_s1026" type="#_x0000_t65" style="position:absolute;margin-left:166.2pt;margin-top:153.35pt;width:314.25pt;height:52.5pt;z-index:25165312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" o:allowincell="f" fillcolor="#cf7b79" strokecolor="#969696" strokeweight=".5pt">
                <v:fill opacity="19789f"/>
                <v:textbox inset="10.8pt,7.2pt,10.8pt">
                  <w:txbxContent>
                    <w:p w14:paraId="14B936A8" w14:textId="79076777" w:rsidR="00FE15BB" w:rsidRPr="00FE15BB" w:rsidRDefault="00FE15BB" w:rsidP="00FE15BB">
                      <w:pPr>
                        <w:spacing w:before="43" w:line="283" w:lineRule="auto"/>
                        <w:ind w:left="132" w:right="231"/>
                        <w:rPr>
                          <w:b/>
                          <w:sz w:val="28"/>
                          <w:szCs w:val="28"/>
                        </w:rPr>
                      </w:pPr>
                      <w:r w:rsidRPr="00FE15BB">
                        <w:rPr>
                          <w:b/>
                          <w:sz w:val="28"/>
                          <w:szCs w:val="28"/>
                        </w:rPr>
                        <w:t xml:space="preserve">DESIGN AND IMPLEMENT </w:t>
                      </w:r>
                      <w:r w:rsidR="001C4E49">
                        <w:rPr>
                          <w:b/>
                          <w:sz w:val="28"/>
                          <w:szCs w:val="28"/>
                        </w:rPr>
                        <w:t>ML MODEL TO DETECT MALWARE IN SYSTEM</w:t>
                      </w:r>
                    </w:p>
                    <w:p w14:paraId="207277B1" w14:textId="77777777" w:rsidR="00FE15BB" w:rsidRDefault="00FE15BB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B3E94CF" w14:textId="0C2F00FA" w:rsidR="00FE15BB" w:rsidRPr="00FE15BB" w:rsidRDefault="00FE15BB" w:rsidP="00FE15BB">
      <w:pPr>
        <w:spacing w:before="43" w:line="283" w:lineRule="auto"/>
        <w:ind w:right="231"/>
        <w:rPr>
          <w:b/>
          <w:sz w:val="28"/>
          <w:szCs w:val="28"/>
        </w:rPr>
      </w:pPr>
      <w:r w:rsidRPr="00C76D7C">
        <w:rPr>
          <w:b/>
          <w:sz w:val="28"/>
          <w:szCs w:val="28"/>
        </w:rPr>
        <w:t>PROJECT</w:t>
      </w:r>
      <w:r w:rsidRPr="00FE15BB">
        <w:rPr>
          <w:b/>
          <w:sz w:val="28"/>
          <w:szCs w:val="28"/>
        </w:rPr>
        <w:t xml:space="preserve"> </w:t>
      </w:r>
      <w:proofErr w:type="gramStart"/>
      <w:r w:rsidRPr="00FE15BB">
        <w:rPr>
          <w:b/>
          <w:sz w:val="28"/>
          <w:szCs w:val="28"/>
        </w:rPr>
        <w:t>DESCRIPTION</w:t>
      </w:r>
      <w:r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 xml:space="preserve"> </w:t>
      </w:r>
    </w:p>
    <w:p w14:paraId="3ADF99BF" w14:textId="02453C82" w:rsidR="00FE15BB" w:rsidRDefault="00B209BB" w:rsidP="004D7234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62336" behindDoc="0" locked="0" layoutInCell="0" allowOverlap="1" wp14:anchorId="14778F67" wp14:editId="6F78F02A">
                <wp:simplePos x="0" y="0"/>
                <wp:positionH relativeFrom="margin">
                  <wp:posOffset>2114550</wp:posOffset>
                </wp:positionH>
                <wp:positionV relativeFrom="margin">
                  <wp:posOffset>2759075</wp:posOffset>
                </wp:positionV>
                <wp:extent cx="3982085" cy="457200"/>
                <wp:effectExtent l="0" t="0" r="18415" b="19050"/>
                <wp:wrapSquare wrapText="bothSides"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8208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C44C1B1" w14:textId="39FA40A9" w:rsidR="00FE15BB" w:rsidRDefault="001C4E49" w:rsidP="00FE15BB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P</w:t>
                            </w:r>
                            <w:r w:rsidR="00F14540"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R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ATHAM PATEL</w:t>
                            </w:r>
                          </w:p>
                          <w:p w14:paraId="13C1743D" w14:textId="77777777" w:rsidR="001C4E49" w:rsidRPr="001C4E49" w:rsidRDefault="001C4E49" w:rsidP="00FE15BB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78F67" id="_x0000_s1027" type="#_x0000_t65" style="position:absolute;margin-left:166.5pt;margin-top:217.25pt;width:313.55pt;height:36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" o:allowincell="f" fillcolor="#cf7b79" strokecolor="#969696" strokeweight=".5pt">
                <v:fill opacity="19789f"/>
                <v:textbox inset="10.8pt,7.2pt,10.8pt">
                  <w:txbxContent>
                    <w:p w14:paraId="1C44C1B1" w14:textId="39FA40A9" w:rsidR="00FE15BB" w:rsidRDefault="001C4E49" w:rsidP="00FE15BB">
                      <w:pPr>
                        <w:spacing w:after="0" w:line="240" w:lineRule="auto"/>
                        <w:rPr>
                          <w:b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IN"/>
                        </w:rPr>
                        <w:t>P</w:t>
                      </w:r>
                      <w:r w:rsidR="00F14540">
                        <w:rPr>
                          <w:b/>
                          <w:sz w:val="28"/>
                          <w:szCs w:val="28"/>
                          <w:lang w:val="en-IN"/>
                        </w:rPr>
                        <w:t>R</w:t>
                      </w:r>
                      <w:r>
                        <w:rPr>
                          <w:b/>
                          <w:sz w:val="28"/>
                          <w:szCs w:val="28"/>
                          <w:lang w:val="en-IN"/>
                        </w:rPr>
                        <w:t>ATHAM PATEL</w:t>
                      </w:r>
                    </w:p>
                    <w:p w14:paraId="13C1743D" w14:textId="77777777" w:rsidR="001C4E49" w:rsidRPr="001C4E49" w:rsidRDefault="001C4E49" w:rsidP="00FE15BB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  <w:lang w:val="en-IN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F1A1858" w14:textId="16840D1C" w:rsidR="00FE15BB" w:rsidRDefault="00FE15BB" w:rsidP="00FE15BB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</w:t>
      </w:r>
      <w:proofErr w:type="gramStart"/>
      <w:r>
        <w:rPr>
          <w:b/>
          <w:sz w:val="28"/>
          <w:szCs w:val="28"/>
        </w:rPr>
        <w:t>MEMBER :</w:t>
      </w:r>
      <w:proofErr w:type="gramEnd"/>
      <w:r>
        <w:rPr>
          <w:b/>
          <w:sz w:val="28"/>
          <w:szCs w:val="28"/>
        </w:rPr>
        <w:t xml:space="preserve"> </w:t>
      </w:r>
    </w:p>
    <w:p w14:paraId="1724A749" w14:textId="62F7B8A5" w:rsidR="00FE15BB" w:rsidRDefault="00B209BB" w:rsidP="004D7234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4144" behindDoc="0" locked="0" layoutInCell="0" allowOverlap="1" wp14:anchorId="29A37B54" wp14:editId="2970E61E">
                <wp:simplePos x="0" y="0"/>
                <wp:positionH relativeFrom="margin">
                  <wp:posOffset>2118084</wp:posOffset>
                </wp:positionH>
                <wp:positionV relativeFrom="margin">
                  <wp:posOffset>3369724</wp:posOffset>
                </wp:positionV>
                <wp:extent cx="3990975" cy="457200"/>
                <wp:effectExtent l="0" t="0" r="28575" b="19050"/>
                <wp:wrapSquare wrapText="bothSides"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097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E44C2DF" w14:textId="5F1A4CD6" w:rsidR="00FE15BB" w:rsidRPr="00FE15BB" w:rsidRDefault="001C4E49" w:rsidP="00FE15BB">
                            <w:pPr>
                              <w:spacing w:before="43" w:line="283" w:lineRule="auto"/>
                              <w:ind w:left="132" w:right="23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I2</w:t>
                            </w:r>
                          </w:p>
                          <w:p w14:paraId="6EF4B4E2" w14:textId="77777777" w:rsidR="00FE15BB" w:rsidRDefault="00FE15BB" w:rsidP="00FE15BB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37B54" id="_x0000_s1028" type="#_x0000_t65" style="position:absolute;margin-left:166.8pt;margin-top:265.35pt;width:314.25pt;height:36pt;z-index:25165414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" o:allowincell="f" fillcolor="#cf7b79" strokecolor="#969696" strokeweight=".5pt">
                <v:fill opacity="19789f"/>
                <v:textbox inset="10.8pt,7.2pt,10.8pt">
                  <w:txbxContent>
                    <w:p w14:paraId="3E44C2DF" w14:textId="5F1A4CD6" w:rsidR="00FE15BB" w:rsidRPr="00FE15BB" w:rsidRDefault="001C4E49" w:rsidP="00FE15BB">
                      <w:pPr>
                        <w:spacing w:before="43" w:line="283" w:lineRule="auto"/>
                        <w:ind w:left="132" w:right="231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I2</w:t>
                      </w:r>
                    </w:p>
                    <w:p w14:paraId="6EF4B4E2" w14:textId="77777777" w:rsidR="00FE15BB" w:rsidRDefault="00FE15BB" w:rsidP="00FE15BB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43261A6" w14:textId="78EA36C1" w:rsidR="00FE15BB" w:rsidRDefault="00FE15BB" w:rsidP="00FE15BB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</w:t>
      </w:r>
      <w:proofErr w:type="gramStart"/>
      <w:r>
        <w:rPr>
          <w:b/>
          <w:sz w:val="28"/>
          <w:szCs w:val="28"/>
        </w:rPr>
        <w:t>ID :</w:t>
      </w:r>
      <w:proofErr w:type="gramEnd"/>
      <w:r>
        <w:rPr>
          <w:b/>
          <w:sz w:val="28"/>
          <w:szCs w:val="28"/>
        </w:rPr>
        <w:t xml:space="preserve"> </w:t>
      </w:r>
    </w:p>
    <w:p w14:paraId="4BD91E1B" w14:textId="4C438119" w:rsidR="00FE15BB" w:rsidRDefault="00B209BB" w:rsidP="004D7234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5168" behindDoc="0" locked="0" layoutInCell="0" allowOverlap="1" wp14:anchorId="618D3E74" wp14:editId="6B38C95D">
                <wp:simplePos x="0" y="0"/>
                <wp:positionH relativeFrom="margin">
                  <wp:posOffset>2114550</wp:posOffset>
                </wp:positionH>
                <wp:positionV relativeFrom="margin">
                  <wp:posOffset>3990975</wp:posOffset>
                </wp:positionV>
                <wp:extent cx="4015105" cy="457200"/>
                <wp:effectExtent l="0" t="0" r="23495" b="19050"/>
                <wp:wrapSquare wrapText="bothSides"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1510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1A7AC4" w14:textId="445C4464" w:rsidR="00FE15BB" w:rsidRPr="001C4E49" w:rsidRDefault="001C4E49" w:rsidP="00FE15BB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 xml:space="preserve">HARSH </w:t>
                            </w:r>
                            <w:r w:rsidR="00D857D5"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KIRATSATA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D3E74" id="_x0000_s1029" type="#_x0000_t65" style="position:absolute;margin-left:166.5pt;margin-top:314.25pt;width:316.15pt;height:36pt;z-index:2516551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" o:allowincell="f" fillcolor="#cf7b79" strokecolor="#969696" strokeweight=".5pt">
                <v:fill opacity="19789f"/>
                <v:textbox inset="10.8pt,7.2pt,10.8pt">
                  <w:txbxContent>
                    <w:p w14:paraId="051A7AC4" w14:textId="445C4464" w:rsidR="00FE15BB" w:rsidRPr="001C4E49" w:rsidRDefault="001C4E49" w:rsidP="00FE15BB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  <w:lang w:val="en-IN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IN"/>
                        </w:rPr>
                        <w:t xml:space="preserve">HARSH </w:t>
                      </w:r>
                      <w:r w:rsidR="00D857D5">
                        <w:rPr>
                          <w:b/>
                          <w:sz w:val="28"/>
                          <w:szCs w:val="28"/>
                          <w:lang w:val="en-IN"/>
                        </w:rPr>
                        <w:t>KIRATSATA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3932939" w14:textId="77777777" w:rsidR="00F42908" w:rsidRDefault="00F42908" w:rsidP="00F4290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</w:t>
      </w:r>
      <w:proofErr w:type="gramStart"/>
      <w:r>
        <w:rPr>
          <w:b/>
          <w:sz w:val="28"/>
          <w:szCs w:val="28"/>
        </w:rPr>
        <w:t>GUIDE :</w:t>
      </w:r>
      <w:proofErr w:type="gramEnd"/>
      <w:r>
        <w:rPr>
          <w:b/>
          <w:sz w:val="28"/>
          <w:szCs w:val="28"/>
        </w:rPr>
        <w:t xml:space="preserve"> </w:t>
      </w:r>
    </w:p>
    <w:p w14:paraId="4B0B65EC" w14:textId="3E43532F" w:rsidR="00097128" w:rsidRDefault="00B209BB" w:rsidP="00FE15BB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7216" behindDoc="0" locked="0" layoutInCell="0" allowOverlap="1" wp14:anchorId="40FCFC63" wp14:editId="040C1B48">
                <wp:simplePos x="0" y="0"/>
                <wp:positionH relativeFrom="margin">
                  <wp:posOffset>2122805</wp:posOffset>
                </wp:positionH>
                <wp:positionV relativeFrom="margin">
                  <wp:posOffset>4658995</wp:posOffset>
                </wp:positionV>
                <wp:extent cx="3966845" cy="457200"/>
                <wp:effectExtent l="0" t="0" r="14605" b="19050"/>
                <wp:wrapSquare wrapText="bothSides"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6845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AEB1845" w14:textId="77777777" w:rsidR="00A6194C" w:rsidRPr="00FE15BB" w:rsidRDefault="00A6194C" w:rsidP="00B618EB">
                            <w:pPr>
                              <w:spacing w:before="43" w:line="283" w:lineRule="auto"/>
                              <w:ind w:right="23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SIDHDHARTH PATEL</w:t>
                            </w:r>
                          </w:p>
                          <w:p w14:paraId="09C8B8B0" w14:textId="77777777" w:rsidR="00097128" w:rsidRDefault="00097128" w:rsidP="00097128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CFC63" id="_x0000_s1030" type="#_x0000_t65" style="position:absolute;margin-left:167.15pt;margin-top:366.85pt;width:312.35pt;height:36pt;z-index:2516572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" o:allowincell="f" fillcolor="#cf7b79" strokecolor="#969696" strokeweight=".5pt">
                <v:fill opacity="19789f"/>
                <v:textbox inset="10.8pt,7.2pt,10.8pt">
                  <w:txbxContent>
                    <w:p w14:paraId="7AEB1845" w14:textId="77777777" w:rsidR="00A6194C" w:rsidRPr="00FE15BB" w:rsidRDefault="00A6194C" w:rsidP="00B618EB">
                      <w:pPr>
                        <w:spacing w:before="43" w:line="283" w:lineRule="auto"/>
                        <w:ind w:right="231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SIDHDHARTH PATEL</w:t>
                      </w:r>
                    </w:p>
                    <w:p w14:paraId="09C8B8B0" w14:textId="77777777" w:rsidR="00097128" w:rsidRDefault="00097128" w:rsidP="00097128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2C41760" w14:textId="77777777" w:rsidR="00F42908" w:rsidRDefault="00F42908" w:rsidP="00F4290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</w:t>
      </w:r>
      <w:proofErr w:type="gramStart"/>
      <w:r>
        <w:rPr>
          <w:b/>
          <w:sz w:val="28"/>
          <w:szCs w:val="28"/>
        </w:rPr>
        <w:t>COORDINATOR :</w:t>
      </w:r>
      <w:proofErr w:type="gramEnd"/>
    </w:p>
    <w:p w14:paraId="2E49E0F1" w14:textId="5B95148A" w:rsidR="00FE15BB" w:rsidRDefault="00B209BB" w:rsidP="00074853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63360" behindDoc="0" locked="0" layoutInCell="0" allowOverlap="1" wp14:anchorId="6D93A75C" wp14:editId="0DA27013">
                <wp:simplePos x="0" y="0"/>
                <wp:positionH relativeFrom="margin">
                  <wp:posOffset>2133600</wp:posOffset>
                </wp:positionH>
                <wp:positionV relativeFrom="margin">
                  <wp:posOffset>5308600</wp:posOffset>
                </wp:positionV>
                <wp:extent cx="4076700" cy="654050"/>
                <wp:effectExtent l="0" t="0" r="19050" b="12700"/>
                <wp:wrapSquare wrapText="bothSides"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0" cy="6540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E76475A" w14:textId="7596F573" w:rsidR="00097128" w:rsidRPr="001C4E49" w:rsidRDefault="001C4E49" w:rsidP="00097128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MAYANK PATEL</w:t>
                            </w:r>
                            <w:r w:rsidR="00944E76"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, RITIKA LADHA</w:t>
                            </w:r>
                            <w:r w:rsidR="005F5D0B"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, KINJAL CHAUDHARI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3A75C" id="_x0000_s1031" type="#_x0000_t65" style="position:absolute;margin-left:168pt;margin-top:418pt;width:321pt;height:51.5pt;z-index:2516633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" o:allowincell="f" fillcolor="#cf7b79" strokecolor="#969696" strokeweight=".5pt">
                <v:fill opacity="19789f"/>
                <v:textbox inset="10.8pt,7.2pt,10.8pt">
                  <w:txbxContent>
                    <w:p w14:paraId="7E76475A" w14:textId="7596F573" w:rsidR="00097128" w:rsidRPr="001C4E49" w:rsidRDefault="001C4E49" w:rsidP="00097128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  <w:lang w:val="en-IN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IN"/>
                        </w:rPr>
                        <w:t>MAYANK PATEL</w:t>
                      </w:r>
                      <w:r w:rsidR="00944E76">
                        <w:rPr>
                          <w:b/>
                          <w:sz w:val="28"/>
                          <w:szCs w:val="28"/>
                          <w:lang w:val="en-IN"/>
                        </w:rPr>
                        <w:t>, RITIKA LADHA</w:t>
                      </w:r>
                      <w:r w:rsidR="005F5D0B">
                        <w:rPr>
                          <w:b/>
                          <w:sz w:val="28"/>
                          <w:szCs w:val="28"/>
                          <w:lang w:val="en-IN"/>
                        </w:rPr>
                        <w:t>, KINJAL CHAUDHARI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48B3FB5" w14:textId="78E4F958" w:rsidR="00097128" w:rsidRDefault="00097128" w:rsidP="0009712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COLLEGE </w:t>
      </w:r>
      <w:r w:rsidR="00B618EB">
        <w:rPr>
          <w:b/>
          <w:sz w:val="28"/>
          <w:szCs w:val="28"/>
        </w:rPr>
        <w:t xml:space="preserve">GUIDE </w:t>
      </w:r>
      <w:proofErr w:type="gramStart"/>
      <w:r w:rsidR="00B618EB">
        <w:rPr>
          <w:b/>
          <w:sz w:val="28"/>
          <w:szCs w:val="28"/>
        </w:rPr>
        <w:t>NAME</w:t>
      </w:r>
      <w:r w:rsidR="0007485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 xml:space="preserve"> </w:t>
      </w:r>
    </w:p>
    <w:p w14:paraId="7AF52F41" w14:textId="55AAD342" w:rsidR="00074853" w:rsidRDefault="00B209BB" w:rsidP="00097128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6192" behindDoc="0" locked="0" layoutInCell="0" allowOverlap="1" wp14:anchorId="4BBC73E2" wp14:editId="7C91E506">
                <wp:simplePos x="0" y="0"/>
                <wp:positionH relativeFrom="margin">
                  <wp:posOffset>2130425</wp:posOffset>
                </wp:positionH>
                <wp:positionV relativeFrom="margin">
                  <wp:posOffset>6045200</wp:posOffset>
                </wp:positionV>
                <wp:extent cx="3958590" cy="457200"/>
                <wp:effectExtent l="0" t="0" r="22860" b="19050"/>
                <wp:wrapSquare wrapText="bothSides"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8590" cy="4572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E89798" w14:textId="3E294085" w:rsidR="00074853" w:rsidRDefault="00D857D5" w:rsidP="00074853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</w:rPr>
                            </w:pPr>
                            <w:r w:rsidRPr="00D857D5">
                              <w:rPr>
                                <w:b/>
                                <w:sz w:val="28"/>
                                <w:szCs w:val="28"/>
                              </w:rPr>
                              <w:t>+91 9033280445</w:t>
                            </w:r>
                            <w:r w:rsidR="00944E76">
                              <w:rPr>
                                <w:b/>
                                <w:sz w:val="28"/>
                                <w:szCs w:val="28"/>
                              </w:rPr>
                              <w:t>,8866438698</w:t>
                            </w:r>
                            <w:r w:rsidR="005F5D0B">
                              <w:rPr>
                                <w:b/>
                                <w:sz w:val="28"/>
                                <w:szCs w:val="28"/>
                              </w:rPr>
                              <w:t>, 9723173567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C73E2" id="_x0000_s1032" type="#_x0000_t65" style="position:absolute;margin-left:167.75pt;margin-top:476pt;width:311.7pt;height:36pt;z-index:25165619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" o:allowincell="f" fillcolor="#cf7b79" strokecolor="#969696" strokeweight=".5pt">
                <v:fill opacity="19789f"/>
                <v:textbox inset="10.8pt,7.2pt,10.8pt">
                  <w:txbxContent>
                    <w:p w14:paraId="5AE89798" w14:textId="3E294085" w:rsidR="00074853" w:rsidRDefault="00D857D5" w:rsidP="00074853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</w:rPr>
                      </w:pPr>
                      <w:r w:rsidRPr="00D857D5">
                        <w:rPr>
                          <w:b/>
                          <w:sz w:val="28"/>
                          <w:szCs w:val="28"/>
                        </w:rPr>
                        <w:t>+91 9033280445</w:t>
                      </w:r>
                      <w:r w:rsidR="00944E76">
                        <w:rPr>
                          <w:b/>
                          <w:sz w:val="28"/>
                          <w:szCs w:val="28"/>
                        </w:rPr>
                        <w:t>,8866438698</w:t>
                      </w:r>
                      <w:r w:rsidR="005F5D0B">
                        <w:rPr>
                          <w:b/>
                          <w:sz w:val="28"/>
                          <w:szCs w:val="28"/>
                        </w:rPr>
                        <w:t>, 9723173567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81E827D" w14:textId="18DCBD61" w:rsidR="001E5E41" w:rsidRDefault="00074853" w:rsidP="0009712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COLLEGE GUIDE </w:t>
      </w:r>
      <w:proofErr w:type="gramStart"/>
      <w:r w:rsidR="001E5E41">
        <w:rPr>
          <w:b/>
          <w:sz w:val="28"/>
          <w:szCs w:val="28"/>
        </w:rPr>
        <w:t>N</w:t>
      </w:r>
      <w:r w:rsidR="00C47F19">
        <w:rPr>
          <w:b/>
          <w:sz w:val="28"/>
          <w:szCs w:val="28"/>
        </w:rPr>
        <w:t>o</w:t>
      </w:r>
      <w:r>
        <w:rPr>
          <w:b/>
          <w:sz w:val="28"/>
          <w:szCs w:val="28"/>
        </w:rPr>
        <w:t>. :</w:t>
      </w:r>
      <w:proofErr w:type="gramEnd"/>
      <w:r>
        <w:rPr>
          <w:b/>
          <w:sz w:val="28"/>
          <w:szCs w:val="28"/>
        </w:rPr>
        <w:t xml:space="preserve"> </w:t>
      </w:r>
    </w:p>
    <w:p w14:paraId="50FFBBD4" w14:textId="25E98B5A" w:rsidR="00074853" w:rsidRDefault="00B209BB" w:rsidP="00097128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60288" behindDoc="0" locked="0" layoutInCell="0" allowOverlap="1" wp14:anchorId="12851FBB" wp14:editId="5604BAD5">
                <wp:simplePos x="0" y="0"/>
                <wp:positionH relativeFrom="margin">
                  <wp:posOffset>2120900</wp:posOffset>
                </wp:positionH>
                <wp:positionV relativeFrom="margin">
                  <wp:posOffset>6623050</wp:posOffset>
                </wp:positionV>
                <wp:extent cx="4146550" cy="812800"/>
                <wp:effectExtent l="0" t="0" r="25400" b="25400"/>
                <wp:wrapSquare wrapText="bothSides"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0" cy="8128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C3B910" w14:textId="2E3EC0F8" w:rsidR="001E5E41" w:rsidRDefault="00000000" w:rsidP="001E5E41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hyperlink r:id="rId10" w:history="1">
                              <w:r w:rsidR="005F5D0B" w:rsidRPr="00BC4C68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>mayank.patel@adaniuni.ac.in</w:t>
                              </w:r>
                            </w:hyperlink>
                            <w:r w:rsidR="005F5D0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, </w:t>
                            </w:r>
                            <w:hyperlink r:id="rId11" w:history="1">
                              <w:r w:rsidR="005F5D0B" w:rsidRPr="00BC4C68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>ritika.ladha@adaniuni.ac.in</w:t>
                              </w:r>
                            </w:hyperlink>
                            <w:r w:rsidR="005F5D0B">
                              <w:rPr>
                                <w:b/>
                                <w:sz w:val="28"/>
                                <w:szCs w:val="28"/>
                              </w:rPr>
                              <w:t>,</w:t>
                            </w:r>
                          </w:p>
                          <w:p w14:paraId="0F388A2E" w14:textId="232889B2" w:rsidR="005F5D0B" w:rsidRDefault="005F5D0B" w:rsidP="001E5E41">
                            <w:pPr>
                              <w:spacing w:after="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kinjal.chaudhari</w:t>
                            </w:r>
                            <w:r w:rsidRPr="005F5D0B">
                              <w:rPr>
                                <w:b/>
                                <w:sz w:val="28"/>
                                <w:szCs w:val="28"/>
                              </w:rPr>
                              <w:t>@adaniuni.ac.in</w:t>
                            </w:r>
                          </w:p>
                          <w:p w14:paraId="2C22270D" w14:textId="77777777" w:rsidR="005F5D0B" w:rsidRPr="00D857D5" w:rsidRDefault="005F5D0B" w:rsidP="001E5E41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595959" w:themeColor="text1" w:themeTint="A6"/>
                                <w:sz w:val="2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51FBB" id="_x0000_s1033" type="#_x0000_t65" style="position:absolute;margin-left:167pt;margin-top:521.5pt;width:326.5pt;height:64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" o:allowincell="f" fillcolor="#cf7b79" strokecolor="#969696" strokeweight=".5pt">
                <v:fill opacity="19789f"/>
                <v:textbox inset="10.8pt,7.2pt,10.8pt">
                  <w:txbxContent>
                    <w:p w14:paraId="01C3B910" w14:textId="2E3EC0F8" w:rsidR="001E5E41" w:rsidRDefault="00000000" w:rsidP="001E5E41">
                      <w:pPr>
                        <w:spacing w:after="0" w:line="240" w:lineRule="auto"/>
                        <w:rPr>
                          <w:b/>
                          <w:sz w:val="28"/>
                          <w:szCs w:val="28"/>
                        </w:rPr>
                      </w:pPr>
                      <w:hyperlink r:id="rId12" w:history="1">
                        <w:r w:rsidR="005F5D0B" w:rsidRPr="00BC4C68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>mayank.patel@adaniuni.ac.in</w:t>
                        </w:r>
                      </w:hyperlink>
                      <w:r w:rsidR="005F5D0B">
                        <w:rPr>
                          <w:b/>
                          <w:sz w:val="28"/>
                          <w:szCs w:val="28"/>
                        </w:rPr>
                        <w:t xml:space="preserve">, </w:t>
                      </w:r>
                      <w:hyperlink r:id="rId13" w:history="1">
                        <w:r w:rsidR="005F5D0B" w:rsidRPr="00BC4C68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>ritika.ladha@adaniuni.ac.in</w:t>
                        </w:r>
                      </w:hyperlink>
                      <w:r w:rsidR="005F5D0B">
                        <w:rPr>
                          <w:b/>
                          <w:sz w:val="28"/>
                          <w:szCs w:val="28"/>
                        </w:rPr>
                        <w:t>,</w:t>
                      </w:r>
                    </w:p>
                    <w:p w14:paraId="0F388A2E" w14:textId="232889B2" w:rsidR="005F5D0B" w:rsidRDefault="005F5D0B" w:rsidP="001E5E41">
                      <w:pPr>
                        <w:spacing w:after="0" w:line="240" w:lineRule="auto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kinjal.chaudhari</w:t>
                      </w:r>
                      <w:r w:rsidRPr="005F5D0B">
                        <w:rPr>
                          <w:b/>
                          <w:sz w:val="28"/>
                          <w:szCs w:val="28"/>
                        </w:rPr>
                        <w:t>@adaniuni.ac.in</w:t>
                      </w:r>
                    </w:p>
                    <w:p w14:paraId="2C22270D" w14:textId="77777777" w:rsidR="005F5D0B" w:rsidRPr="00D857D5" w:rsidRDefault="005F5D0B" w:rsidP="001E5E41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595959" w:themeColor="text1" w:themeTint="A6"/>
                          <w:sz w:val="24"/>
                          <w:lang w:val="en-IN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AD40C02" w14:textId="359ADCA0" w:rsidR="001E5E41" w:rsidRDefault="001E5E41" w:rsidP="00097128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COLLEGE GUIDE EMAIL</w:t>
      </w:r>
      <w:proofErr w:type="gramStart"/>
      <w:r>
        <w:rPr>
          <w:b/>
          <w:sz w:val="28"/>
          <w:szCs w:val="28"/>
        </w:rPr>
        <w:t>. :</w:t>
      </w:r>
      <w:proofErr w:type="gramEnd"/>
    </w:p>
    <w:p w14:paraId="250FE18D" w14:textId="55329CE6" w:rsidR="005F5D0B" w:rsidRDefault="005F5D0B" w:rsidP="00097128">
      <w:pPr>
        <w:spacing w:after="200" w:line="240" w:lineRule="auto"/>
        <w:rPr>
          <w:b/>
          <w:sz w:val="28"/>
          <w:szCs w:val="28"/>
        </w:rPr>
      </w:pPr>
    </w:p>
    <w:p w14:paraId="1176F493" w14:textId="3A55F274" w:rsidR="008C5C18" w:rsidRDefault="008C5C18" w:rsidP="00097128">
      <w:pPr>
        <w:spacing w:after="200" w:line="240" w:lineRule="auto"/>
        <w:rPr>
          <w:b/>
          <w:sz w:val="28"/>
          <w:szCs w:val="28"/>
        </w:rPr>
      </w:pPr>
    </w:p>
    <w:p w14:paraId="516D54D9" w14:textId="0E431905" w:rsidR="008C5C18" w:rsidRDefault="005F5D0B" w:rsidP="00097128">
      <w:pPr>
        <w:spacing w:after="200" w:line="240" w:lineRule="auto"/>
        <w:rPr>
          <w:b/>
          <w:sz w:val="28"/>
          <w:szCs w:val="28"/>
        </w:rPr>
      </w:pPr>
      <w:r w:rsidRPr="00FE15BB">
        <w:rPr>
          <w:b/>
          <w:noProof/>
          <w:sz w:val="28"/>
          <w:szCs w:val="28"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9264" behindDoc="0" locked="0" layoutInCell="0" allowOverlap="1" wp14:anchorId="4CA10EBE" wp14:editId="622C3BF3">
                <wp:simplePos x="0" y="0"/>
                <wp:positionH relativeFrom="margin">
                  <wp:posOffset>2139950</wp:posOffset>
                </wp:positionH>
                <wp:positionV relativeFrom="margin">
                  <wp:posOffset>7734300</wp:posOffset>
                </wp:positionV>
                <wp:extent cx="4121150" cy="723900"/>
                <wp:effectExtent l="0" t="0" r="12700" b="19050"/>
                <wp:wrapSquare wrapText="bothSides"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0" cy="7239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rgbClr val="CF7B79">
                            <a:alpha val="30000"/>
                          </a:srgbClr>
                        </a:solidFill>
                        <a:ln w="6350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711576" w14:textId="1AC02B2C" w:rsidR="00B209BB" w:rsidRPr="001C4E49" w:rsidRDefault="001C4E49" w:rsidP="00B209BB">
                            <w:pPr>
                              <w:spacing w:after="0" w:line="24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595959" w:themeColor="text1" w:themeTint="A6"/>
                                <w:sz w:val="2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IN"/>
                              </w:rPr>
                              <w:t>ADANI INSTITUTE OF INFRASTRUCTURE AND ENGINEERING</w:t>
                            </w:r>
                          </w:p>
                        </w:txbxContent>
                      </wps:txbx>
                      <wps:bodyPr rot="0" vert="horz" wrap="square" lIns="137160" tIns="91440" rIns="13716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10EBE" id="_x0000_s1034" type="#_x0000_t65" style="position:absolute;margin-left:168.5pt;margin-top:609pt;width:324.5pt;height:57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" o:allowincell="f" fillcolor="#cf7b79" strokecolor="#969696" strokeweight=".5pt">
                <v:fill opacity="19789f"/>
                <v:textbox inset="10.8pt,7.2pt,10.8pt">
                  <w:txbxContent>
                    <w:p w14:paraId="46711576" w14:textId="1AC02B2C" w:rsidR="00B209BB" w:rsidRPr="001C4E49" w:rsidRDefault="001C4E49" w:rsidP="00B209BB">
                      <w:pPr>
                        <w:spacing w:after="0" w:line="24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595959" w:themeColor="text1" w:themeTint="A6"/>
                          <w:sz w:val="24"/>
                          <w:lang w:val="en-IN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IN"/>
                        </w:rPr>
                        <w:t>ADANI INSTITUTE OF INFRASTRUCTURE AND ENGINEERING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209BB">
        <w:rPr>
          <w:b/>
          <w:sz w:val="28"/>
          <w:szCs w:val="28"/>
        </w:rPr>
        <w:t xml:space="preserve">COLLEGE </w:t>
      </w:r>
      <w:proofErr w:type="gramStart"/>
      <w:r w:rsidR="00B209BB">
        <w:rPr>
          <w:b/>
          <w:sz w:val="28"/>
          <w:szCs w:val="28"/>
        </w:rPr>
        <w:t>NAME :</w:t>
      </w:r>
      <w:proofErr w:type="gramEnd"/>
      <w:r w:rsidR="00B209BB">
        <w:rPr>
          <w:b/>
          <w:sz w:val="28"/>
          <w:szCs w:val="28"/>
        </w:rPr>
        <w:t xml:space="preserve"> </w:t>
      </w:r>
    </w:p>
    <w:p w14:paraId="089050BD" w14:textId="23760EB8" w:rsidR="008C5C18" w:rsidRDefault="008C5C18" w:rsidP="00097128">
      <w:pPr>
        <w:spacing w:after="200" w:line="240" w:lineRule="auto"/>
        <w:rPr>
          <w:b/>
          <w:sz w:val="28"/>
          <w:szCs w:val="28"/>
        </w:rPr>
      </w:pPr>
    </w:p>
    <w:p w14:paraId="461DFE27" w14:textId="77777777" w:rsidR="00B209BB" w:rsidRPr="00FE15BB" w:rsidRDefault="00B209BB" w:rsidP="00097128">
      <w:pPr>
        <w:spacing w:after="200" w:line="240" w:lineRule="auto"/>
        <w:rPr>
          <w:b/>
          <w:sz w:val="28"/>
          <w:szCs w:val="28"/>
        </w:rPr>
      </w:pPr>
    </w:p>
    <w:p w14:paraId="63474AA6" w14:textId="447F12F4" w:rsidR="004D7234" w:rsidRDefault="00A605AE" w:rsidP="004D7234">
      <w:pPr>
        <w:spacing w:after="2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06/02/</w:t>
      </w:r>
      <w:r w:rsidR="00F14540">
        <w:rPr>
          <w:b/>
          <w:sz w:val="28"/>
          <w:szCs w:val="28"/>
        </w:rPr>
        <w:t>2023</w:t>
      </w:r>
      <w:r w:rsidR="004D7234" w:rsidRPr="004D7234">
        <w:rPr>
          <w:b/>
          <w:sz w:val="28"/>
          <w:szCs w:val="28"/>
        </w:rPr>
        <w:t xml:space="preserve"> TILL </w:t>
      </w:r>
      <w:r>
        <w:rPr>
          <w:b/>
          <w:sz w:val="28"/>
          <w:szCs w:val="28"/>
        </w:rPr>
        <w:t>12/02/</w:t>
      </w:r>
      <w:r w:rsidR="00F14540">
        <w:rPr>
          <w:b/>
          <w:sz w:val="28"/>
          <w:szCs w:val="28"/>
        </w:rPr>
        <w:t>2023</w:t>
      </w:r>
      <w:r w:rsidR="004D7234" w:rsidRPr="004D7234">
        <w:rPr>
          <w:b/>
          <w:sz w:val="28"/>
          <w:szCs w:val="28"/>
        </w:rPr>
        <w:t xml:space="preserve"> (7 DAYS)</w:t>
      </w:r>
    </w:p>
    <w:p w14:paraId="4107BEFC" w14:textId="055ACE09" w:rsidR="004D7234" w:rsidRPr="004D7234" w:rsidRDefault="004D7234" w:rsidP="004D7234">
      <w:pPr>
        <w:spacing w:after="200" w:line="240" w:lineRule="auto"/>
        <w:rPr>
          <w:b/>
          <w:sz w:val="28"/>
          <w:szCs w:val="28"/>
        </w:rPr>
      </w:pPr>
      <w:r w:rsidRPr="004D7234">
        <w:rPr>
          <w:b/>
          <w:w w:val="105"/>
          <w:sz w:val="28"/>
          <w:szCs w:val="28"/>
        </w:rPr>
        <w:t xml:space="preserve">Learning </w:t>
      </w:r>
      <w:r w:rsidR="00F14540">
        <w:rPr>
          <w:b/>
          <w:w w:val="105"/>
          <w:sz w:val="28"/>
          <w:szCs w:val="28"/>
        </w:rPr>
        <w:t xml:space="preserve">Basic malware definition and </w:t>
      </w:r>
      <w:r w:rsidR="00941F27">
        <w:rPr>
          <w:b/>
          <w:w w:val="105"/>
          <w:sz w:val="28"/>
          <w:szCs w:val="28"/>
        </w:rPr>
        <w:t>brainstorming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376"/>
        <w:gridCol w:w="7200"/>
      </w:tblGrid>
      <w:tr w:rsidR="004D7234" w14:paraId="796CDE9B" w14:textId="77777777" w:rsidTr="00AF1D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vAlign w:val="center"/>
          </w:tcPr>
          <w:p w14:paraId="6136ACFA" w14:textId="599E502E" w:rsidR="004D7234" w:rsidRPr="00AF1DF3" w:rsidRDefault="00AF1DF3" w:rsidP="00AF1DF3">
            <w:pPr>
              <w:pStyle w:val="TableParagraph"/>
              <w:ind w:left="282"/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</w:pPr>
            <w:r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 xml:space="preserve">    </w:t>
            </w:r>
            <w:r w:rsidR="00A605AE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>06/02/</w:t>
            </w:r>
            <w:r w:rsidR="00F14540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>2023</w:t>
            </w:r>
            <w:r w:rsidR="00297730">
              <w:rPr>
                <w:rFonts w:asciiTheme="majorHAnsi" w:eastAsiaTheme="majorEastAsia" w:hAnsiTheme="majorHAnsi" w:cstheme="majorBidi"/>
                <w:sz w:val="23"/>
                <w:szCs w:val="20"/>
                <w:lang w:eastAsia="ja-JP"/>
              </w:rPr>
              <w:t xml:space="preserve"> </w:t>
            </w:r>
          </w:p>
        </w:tc>
        <w:tc>
          <w:tcPr>
            <w:tcW w:w="7200" w:type="dxa"/>
            <w:vAlign w:val="center"/>
          </w:tcPr>
          <w:p w14:paraId="0996CE16" w14:textId="369678FD" w:rsidR="004D7234" w:rsidRPr="004D7234" w:rsidRDefault="00D679E4" w:rsidP="004D7234">
            <w:pPr>
              <w:spacing w:after="20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Explored about viruses and types of </w:t>
            </w:r>
            <w:r w:rsidR="00B04CBE">
              <w:rPr>
                <w:sz w:val="24"/>
                <w:szCs w:val="24"/>
              </w:rPr>
              <w:t xml:space="preserve">malwares </w:t>
            </w:r>
            <w:r>
              <w:rPr>
                <w:sz w:val="24"/>
                <w:szCs w:val="24"/>
              </w:rPr>
              <w:t>in detail</w:t>
            </w:r>
          </w:p>
        </w:tc>
      </w:tr>
      <w:tr w:rsidR="004D7234" w14:paraId="60595FAE" w14:textId="77777777" w:rsidTr="004D7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0A4DE7C" w14:textId="4F31F9A2" w:rsidR="004D7234" w:rsidRDefault="00A605AE" w:rsidP="004D7234">
            <w:pPr>
              <w:spacing w:after="200" w:line="240" w:lineRule="auto"/>
              <w:jc w:val="center"/>
            </w:pPr>
            <w:r>
              <w:t>07/02/</w:t>
            </w:r>
            <w:r w:rsidR="00F14540">
              <w:t>2023</w:t>
            </w:r>
          </w:p>
        </w:tc>
        <w:tc>
          <w:tcPr>
            <w:tcW w:w="7200" w:type="dxa"/>
          </w:tcPr>
          <w:p w14:paraId="2FF836C1" w14:textId="03EB0709" w:rsidR="004D7234" w:rsidRPr="00D679E4" w:rsidRDefault="00B04CBE" w:rsidP="004D7234">
            <w:pPr>
              <w:spacing w:after="20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Did problem identification and learned </w:t>
            </w:r>
            <w:r w:rsidR="00220E67">
              <w:rPr>
                <w:b/>
                <w:bCs/>
              </w:rPr>
              <w:t>how to use ML techniques for malware detection</w:t>
            </w:r>
          </w:p>
        </w:tc>
      </w:tr>
      <w:tr w:rsidR="00AF1DF3" w14:paraId="2420F3CF" w14:textId="77777777" w:rsidTr="004D7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FB880AF" w14:textId="56416448" w:rsidR="00AF1DF3" w:rsidRDefault="00A605AE" w:rsidP="004D7234">
            <w:pPr>
              <w:spacing w:after="200" w:line="240" w:lineRule="auto"/>
              <w:jc w:val="center"/>
            </w:pPr>
            <w:r>
              <w:t>08/02/</w:t>
            </w:r>
            <w:r w:rsidR="00F14540">
              <w:t>2023</w:t>
            </w:r>
          </w:p>
        </w:tc>
        <w:tc>
          <w:tcPr>
            <w:tcW w:w="7200" w:type="dxa"/>
          </w:tcPr>
          <w:p w14:paraId="442D97AF" w14:textId="1913B1D7" w:rsidR="00AF1DF3" w:rsidRPr="00AF1DF3" w:rsidRDefault="00220E67" w:rsidP="004D7234">
            <w:pPr>
              <w:spacing w:after="200"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Explored 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suitable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Machine Learning types for the given problem</w:t>
            </w:r>
          </w:p>
        </w:tc>
      </w:tr>
      <w:tr w:rsidR="00AF1DF3" w14:paraId="2BE94245" w14:textId="77777777" w:rsidTr="004D7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F3620DF" w14:textId="10019081" w:rsidR="00AF1DF3" w:rsidRDefault="00A605AE" w:rsidP="004D7234">
            <w:pPr>
              <w:spacing w:after="200" w:line="240" w:lineRule="auto"/>
              <w:jc w:val="center"/>
            </w:pPr>
            <w:r>
              <w:t>09/02/</w:t>
            </w:r>
            <w:r w:rsidR="00F14540">
              <w:t>2023</w:t>
            </w:r>
          </w:p>
        </w:tc>
        <w:tc>
          <w:tcPr>
            <w:tcW w:w="7200" w:type="dxa"/>
          </w:tcPr>
          <w:p w14:paraId="7A97C83A" w14:textId="0A3FA247" w:rsidR="00AF1DF3" w:rsidRPr="00AF1DF3" w:rsidRDefault="00220E67" w:rsidP="004D7234">
            <w:pPr>
              <w:spacing w:after="20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Proposed solutions with algorithms</w:t>
            </w:r>
          </w:p>
        </w:tc>
      </w:tr>
      <w:tr w:rsidR="00AF1DF3" w14:paraId="67A87BB7" w14:textId="77777777" w:rsidTr="004D7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EA02BCE" w14:textId="5F2656E6" w:rsidR="00AF1DF3" w:rsidRDefault="00A605AE" w:rsidP="004D7234">
            <w:pPr>
              <w:spacing w:after="200" w:line="240" w:lineRule="auto"/>
              <w:jc w:val="center"/>
            </w:pPr>
            <w:r>
              <w:t>10/02/</w:t>
            </w:r>
            <w:r w:rsidR="00F14540">
              <w:t>2023</w:t>
            </w:r>
            <w:r w:rsidR="00AF1DF3">
              <w:t xml:space="preserve"> </w:t>
            </w:r>
          </w:p>
        </w:tc>
        <w:tc>
          <w:tcPr>
            <w:tcW w:w="7200" w:type="dxa"/>
          </w:tcPr>
          <w:p w14:paraId="51BD5667" w14:textId="66DD2A81" w:rsidR="00AF1DF3" w:rsidRPr="00AF1DF3" w:rsidRDefault="00220E67" w:rsidP="004D7234">
            <w:pPr>
              <w:spacing w:after="200"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Listed functional requirements for the project</w:t>
            </w:r>
          </w:p>
        </w:tc>
      </w:tr>
      <w:tr w:rsidR="00EE1CCC" w14:paraId="0A484B65" w14:textId="77777777" w:rsidTr="004D7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F69503F" w14:textId="2DE427A0" w:rsidR="00EE1CCC" w:rsidRDefault="00A605AE" w:rsidP="004D7234">
            <w:pPr>
              <w:spacing w:after="200" w:line="240" w:lineRule="auto"/>
              <w:jc w:val="center"/>
            </w:pPr>
            <w:r>
              <w:t>11/02/</w:t>
            </w:r>
            <w:r w:rsidR="00F14540">
              <w:t>2023</w:t>
            </w:r>
          </w:p>
        </w:tc>
        <w:tc>
          <w:tcPr>
            <w:tcW w:w="7200" w:type="dxa"/>
          </w:tcPr>
          <w:p w14:paraId="16385602" w14:textId="2DE46AA7" w:rsidR="00EE1CCC" w:rsidRDefault="000A379C" w:rsidP="004D7234">
            <w:pPr>
              <w:spacing w:after="20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holiday</w:t>
            </w:r>
          </w:p>
        </w:tc>
      </w:tr>
      <w:tr w:rsidR="00297730" w14:paraId="4FB3123C" w14:textId="77777777" w:rsidTr="004D7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875A1BD" w14:textId="7C3D502A" w:rsidR="00297730" w:rsidRDefault="00A605AE" w:rsidP="004D7234">
            <w:pPr>
              <w:spacing w:after="200" w:line="240" w:lineRule="auto"/>
              <w:jc w:val="center"/>
            </w:pPr>
            <w:r>
              <w:t>12/02/</w:t>
            </w:r>
            <w:r w:rsidR="00F14540">
              <w:t>2023</w:t>
            </w:r>
          </w:p>
        </w:tc>
        <w:tc>
          <w:tcPr>
            <w:tcW w:w="7200" w:type="dxa"/>
          </w:tcPr>
          <w:p w14:paraId="43CAA1EE" w14:textId="08751BC1" w:rsidR="00297730" w:rsidRDefault="00220E67" w:rsidP="004D7234">
            <w:pPr>
              <w:spacing w:after="200" w:line="24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Researched about different r</w:t>
            </w:r>
            <w:r w:rsidR="000A379C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eq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uired libraries</w:t>
            </w:r>
            <w:r w:rsidR="000A379C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and software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/ platforms</w:t>
            </w:r>
            <w:r w:rsidR="000A379C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for </w:t>
            </w:r>
            <w:r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>collaborative</w:t>
            </w:r>
            <w:r w:rsidR="000A379C">
              <w:rPr>
                <w:rFonts w:asciiTheme="majorHAnsi" w:eastAsiaTheme="majorEastAsia" w:hAnsiTheme="majorHAnsi" w:cstheme="majorBidi"/>
                <w:b/>
                <w:bCs/>
                <w:sz w:val="24"/>
                <w:szCs w:val="24"/>
              </w:rPr>
              <w:t xml:space="preserve"> workflow</w:t>
            </w:r>
          </w:p>
        </w:tc>
      </w:tr>
    </w:tbl>
    <w:p w14:paraId="459F1491" w14:textId="77777777" w:rsidR="004D7234" w:rsidRDefault="004D7234" w:rsidP="004D7234">
      <w:pPr>
        <w:spacing w:after="20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7200"/>
      </w:tblGrid>
      <w:tr w:rsidR="000C0B0B" w:rsidRPr="000C0B0B" w14:paraId="4BD4BAC2" w14:textId="77777777" w:rsidTr="007B3A3A">
        <w:trPr>
          <w:trHeight w:val="800"/>
        </w:trPr>
        <w:tc>
          <w:tcPr>
            <w:tcW w:w="2376" w:type="dxa"/>
          </w:tcPr>
          <w:p w14:paraId="02E4C689" w14:textId="5739546A" w:rsidR="000C0B0B" w:rsidRPr="000C0B0B" w:rsidRDefault="000C0B0B" w:rsidP="000C0B0B">
            <w:pPr>
              <w:spacing w:after="200" w:line="240" w:lineRule="auto"/>
              <w:jc w:val="center"/>
              <w:rPr>
                <w:b/>
              </w:rPr>
            </w:pPr>
            <w:r w:rsidRPr="000C0B0B">
              <w:rPr>
                <w:b/>
              </w:rPr>
              <w:t xml:space="preserve">WEEK  </w:t>
            </w:r>
            <w:r w:rsidR="00A605AE">
              <w:rPr>
                <w:b/>
              </w:rPr>
              <w:t>4</w:t>
            </w:r>
            <w:r w:rsidRPr="000C0B0B">
              <w:rPr>
                <w:b/>
              </w:rPr>
              <w:t>(PLAN)</w:t>
            </w:r>
          </w:p>
        </w:tc>
        <w:tc>
          <w:tcPr>
            <w:tcW w:w="7200" w:type="dxa"/>
          </w:tcPr>
          <w:p w14:paraId="048349A3" w14:textId="50908C2D" w:rsidR="000C0B0B" w:rsidRPr="003D5722" w:rsidRDefault="003D5722" w:rsidP="000C0B0B">
            <w:pPr>
              <w:spacing w:after="20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Planning to </w:t>
            </w:r>
            <w:r w:rsidR="00A8623F" w:rsidRPr="003D5722">
              <w:rPr>
                <w:b/>
                <w:bCs/>
              </w:rPr>
              <w:t>Start</w:t>
            </w:r>
            <w:r>
              <w:rPr>
                <w:b/>
                <w:bCs/>
              </w:rPr>
              <w:t xml:space="preserve"> </w:t>
            </w:r>
            <w:r w:rsidR="000A379C" w:rsidRPr="003D5722">
              <w:rPr>
                <w:b/>
                <w:bCs/>
              </w:rPr>
              <w:t>Implementation</w:t>
            </w:r>
            <w:r>
              <w:rPr>
                <w:b/>
                <w:bCs/>
              </w:rPr>
              <w:t xml:space="preserve"> of project</w:t>
            </w:r>
            <w:r w:rsidR="000A379C" w:rsidRPr="003D5722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which includes</w:t>
            </w:r>
            <w:r w:rsidR="000A379C" w:rsidRPr="003D572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exploration of dataset </w:t>
            </w:r>
            <w:r w:rsidR="00A8623F" w:rsidRPr="003D5722">
              <w:rPr>
                <w:b/>
                <w:bCs/>
              </w:rPr>
              <w:t xml:space="preserve">and malware detection </w:t>
            </w:r>
            <w:r w:rsidRPr="003D5722">
              <w:rPr>
                <w:b/>
                <w:bCs/>
              </w:rPr>
              <w:t>techniques</w:t>
            </w:r>
            <w:r w:rsidR="00A8623F" w:rsidRPr="003D572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that needs to be implemented in the project.</w:t>
            </w:r>
          </w:p>
          <w:p w14:paraId="18D2F838" w14:textId="19A699C4" w:rsidR="00A8623F" w:rsidRDefault="00A8623F" w:rsidP="000C0B0B">
            <w:pPr>
              <w:spacing w:after="200" w:line="240" w:lineRule="auto"/>
              <w:jc w:val="center"/>
            </w:pPr>
          </w:p>
          <w:p w14:paraId="1DA130AA" w14:textId="5911DFC9" w:rsidR="00A8623F" w:rsidRDefault="00A8623F" w:rsidP="000C0B0B">
            <w:pPr>
              <w:spacing w:after="200" w:line="240" w:lineRule="auto"/>
              <w:jc w:val="center"/>
            </w:pPr>
          </w:p>
        </w:tc>
      </w:tr>
    </w:tbl>
    <w:p w14:paraId="235BAD27" w14:textId="77777777" w:rsidR="00267788" w:rsidRDefault="00267788" w:rsidP="00267788">
      <w:pPr>
        <w:spacing w:before="103"/>
        <w:rPr>
          <w:b/>
          <w:spacing w:val="12"/>
          <w:w w:val="110"/>
        </w:rPr>
      </w:pPr>
    </w:p>
    <w:p w14:paraId="3873E5E1" w14:textId="77777777" w:rsidR="00267788" w:rsidRDefault="00267788" w:rsidP="00267788">
      <w:pPr>
        <w:spacing w:before="103"/>
        <w:rPr>
          <w:b/>
          <w:spacing w:val="12"/>
          <w:w w:val="110"/>
        </w:rPr>
      </w:pPr>
    </w:p>
    <w:p w14:paraId="21BB7651" w14:textId="0F0E738F" w:rsidR="00466EEC" w:rsidRDefault="00466EEC" w:rsidP="00267788">
      <w:pPr>
        <w:spacing w:before="103"/>
        <w:rPr>
          <w:b/>
          <w:spacing w:val="12"/>
          <w:w w:val="110"/>
          <w:sz w:val="24"/>
          <w:szCs w:val="24"/>
        </w:rPr>
      </w:pPr>
      <w:r w:rsidRPr="00466EEC">
        <w:rPr>
          <w:b/>
          <w:spacing w:val="12"/>
          <w:w w:val="110"/>
          <w:sz w:val="24"/>
          <w:szCs w:val="24"/>
        </w:rPr>
        <w:t>REFERENCE</w:t>
      </w:r>
      <w:r>
        <w:rPr>
          <w:b/>
          <w:spacing w:val="12"/>
          <w:w w:val="110"/>
          <w:sz w:val="24"/>
          <w:szCs w:val="24"/>
        </w:rPr>
        <w:t xml:space="preserve">:  </w:t>
      </w:r>
    </w:p>
    <w:p w14:paraId="254688A0" w14:textId="677FB3A9" w:rsidR="00815E54" w:rsidRDefault="00000000" w:rsidP="00815E54">
      <w:pPr>
        <w:pStyle w:val="ListParagraph"/>
        <w:numPr>
          <w:ilvl w:val="0"/>
          <w:numId w:val="30"/>
        </w:numPr>
        <w:spacing w:after="200" w:line="240" w:lineRule="auto"/>
      </w:pPr>
      <w:hyperlink r:id="rId14" w:history="1">
        <w:r w:rsidR="00815E54" w:rsidRPr="00BC4C68">
          <w:rPr>
            <w:rStyle w:val="Hyperlink"/>
          </w:rPr>
          <w:t>https://www.cisco.com/c/en_in/products/security/advanced-malware-protection/what-is-malware.html</w:t>
        </w:r>
      </w:hyperlink>
    </w:p>
    <w:p w14:paraId="03CCA4D5" w14:textId="38C98029" w:rsidR="00815E54" w:rsidRDefault="00000000" w:rsidP="00815E54">
      <w:pPr>
        <w:pStyle w:val="ListParagraph"/>
        <w:numPr>
          <w:ilvl w:val="0"/>
          <w:numId w:val="30"/>
        </w:numPr>
        <w:spacing w:after="200" w:line="240" w:lineRule="auto"/>
      </w:pPr>
      <w:hyperlink r:id="rId15" w:history="1">
        <w:r w:rsidR="00815E54" w:rsidRPr="00BC4C68">
          <w:rPr>
            <w:rStyle w:val="Hyperlink"/>
          </w:rPr>
          <w:t>https://youtu.be/fn33V4iX5G4</w:t>
        </w:r>
      </w:hyperlink>
    </w:p>
    <w:p w14:paraId="4F67F5ED" w14:textId="4252F6A3" w:rsidR="00815E54" w:rsidRDefault="00000000" w:rsidP="00815E54">
      <w:pPr>
        <w:pStyle w:val="ListParagraph"/>
        <w:numPr>
          <w:ilvl w:val="0"/>
          <w:numId w:val="30"/>
        </w:numPr>
        <w:spacing w:after="200" w:line="240" w:lineRule="auto"/>
      </w:pPr>
      <w:hyperlink r:id="rId16" w:history="1">
        <w:r w:rsidR="00815E54" w:rsidRPr="00BC4C68">
          <w:rPr>
            <w:rStyle w:val="Hyperlink"/>
          </w:rPr>
          <w:t>https://youtu.be/8dF_NGBqJ-0</w:t>
        </w:r>
      </w:hyperlink>
    </w:p>
    <w:p w14:paraId="785096F8" w14:textId="642CC63F" w:rsidR="00815E54" w:rsidRDefault="00000000" w:rsidP="00815E54">
      <w:pPr>
        <w:pStyle w:val="ListParagraph"/>
        <w:numPr>
          <w:ilvl w:val="0"/>
          <w:numId w:val="30"/>
        </w:numPr>
        <w:spacing w:after="200" w:line="240" w:lineRule="auto"/>
      </w:pPr>
      <w:hyperlink r:id="rId17" w:history="1">
        <w:r w:rsidR="00815E54" w:rsidRPr="00BC4C68">
          <w:rPr>
            <w:rStyle w:val="Hyperlink"/>
          </w:rPr>
          <w:t>https://github.com/Vatshayan/MALWARE-DETECTION-FINAL-YEAR-PROJECT</w:t>
        </w:r>
      </w:hyperlink>
    </w:p>
    <w:p w14:paraId="1CA17E40" w14:textId="58B8FC72" w:rsidR="00815E54" w:rsidRDefault="00000000" w:rsidP="00815E54">
      <w:pPr>
        <w:pStyle w:val="ListParagraph"/>
        <w:numPr>
          <w:ilvl w:val="0"/>
          <w:numId w:val="30"/>
        </w:numPr>
        <w:spacing w:after="200" w:line="240" w:lineRule="auto"/>
      </w:pPr>
      <w:hyperlink r:id="rId18" w:history="1">
        <w:r w:rsidR="00815E54" w:rsidRPr="00BC4C68">
          <w:rPr>
            <w:rStyle w:val="Hyperlink"/>
          </w:rPr>
          <w:t>https://www.paloaltonetworks.com/cyberpedia/what-is-malware</w:t>
        </w:r>
      </w:hyperlink>
    </w:p>
    <w:p w14:paraId="441D764C" w14:textId="5146B3AA" w:rsidR="00466EEC" w:rsidRPr="00267788" w:rsidRDefault="00000000" w:rsidP="004D7234">
      <w:pPr>
        <w:pStyle w:val="ListParagraph"/>
        <w:numPr>
          <w:ilvl w:val="0"/>
          <w:numId w:val="30"/>
        </w:numPr>
        <w:spacing w:after="200" w:line="240" w:lineRule="auto"/>
        <w:rPr>
          <w:rStyle w:val="Hyperlink"/>
          <w:color w:val="auto"/>
          <w:u w:val="none"/>
        </w:rPr>
      </w:pPr>
      <w:hyperlink r:id="rId19" w:history="1">
        <w:r w:rsidR="00815E54" w:rsidRPr="00BC4C68">
          <w:rPr>
            <w:rStyle w:val="Hyperlink"/>
          </w:rPr>
          <w:t>https://www.rapid7.com/fundamentals/malware-attacks/</w:t>
        </w:r>
      </w:hyperlink>
    </w:p>
    <w:p w14:paraId="2067732D" w14:textId="173B72B3" w:rsidR="00267788" w:rsidRDefault="00267788" w:rsidP="00267788">
      <w:pPr>
        <w:spacing w:after="200" w:line="240" w:lineRule="auto"/>
      </w:pPr>
    </w:p>
    <w:p w14:paraId="3B43DDC5" w14:textId="359F947A" w:rsidR="00267788" w:rsidRDefault="00267788" w:rsidP="00267788">
      <w:pPr>
        <w:spacing w:after="200" w:line="240" w:lineRule="auto"/>
      </w:pPr>
    </w:p>
    <w:p w14:paraId="67F2879D" w14:textId="1F149035" w:rsidR="00267788" w:rsidRDefault="00267788" w:rsidP="00267788">
      <w:pPr>
        <w:spacing w:before="103"/>
        <w:ind w:left="107"/>
        <w:rPr>
          <w:b/>
          <w:spacing w:val="12"/>
          <w:w w:val="110"/>
          <w:sz w:val="24"/>
          <w:szCs w:val="24"/>
        </w:rPr>
      </w:pPr>
      <w:r>
        <w:rPr>
          <w:b/>
          <w:spacing w:val="12"/>
          <w:w w:val="110"/>
          <w:sz w:val="24"/>
          <w:szCs w:val="24"/>
        </w:rPr>
        <w:lastRenderedPageBreak/>
        <w:t xml:space="preserve">SCREENSHOTS:  </w:t>
      </w:r>
    </w:p>
    <w:p w14:paraId="72ECFD1E" w14:textId="5CB1E859" w:rsidR="00267788" w:rsidRPr="00267788" w:rsidRDefault="00491FBB" w:rsidP="00267788">
      <w:pPr>
        <w:pStyle w:val="ListParagraph"/>
        <w:numPr>
          <w:ilvl w:val="0"/>
          <w:numId w:val="31"/>
        </w:numPr>
        <w:spacing w:before="103"/>
        <w:rPr>
          <w:b/>
          <w:spacing w:val="12"/>
          <w:w w:val="110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BB23848" wp14:editId="4A0E0984">
            <wp:simplePos x="0" y="0"/>
            <wp:positionH relativeFrom="column">
              <wp:posOffset>3308985</wp:posOffset>
            </wp:positionH>
            <wp:positionV relativeFrom="paragraph">
              <wp:posOffset>309245</wp:posOffset>
            </wp:positionV>
            <wp:extent cx="3098165" cy="1831975"/>
            <wp:effectExtent l="19050" t="19050" r="26035" b="158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3" b="5079"/>
                    <a:stretch/>
                  </pic:blipFill>
                  <pic:spPr bwMode="auto">
                    <a:xfrm>
                      <a:off x="0" y="0"/>
                      <a:ext cx="3098165" cy="183197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788" w:rsidRPr="00267788">
        <w:rPr>
          <w:b/>
          <w:spacing w:val="12"/>
          <w:w w:val="110"/>
          <w:sz w:val="24"/>
          <w:szCs w:val="24"/>
          <w:u w:val="single"/>
        </w:rPr>
        <w:t>ML TYPES</w:t>
      </w:r>
    </w:p>
    <w:p w14:paraId="3320B3F1" w14:textId="3EF29486" w:rsidR="00AC389D" w:rsidRDefault="00267788" w:rsidP="00B6173A">
      <w:pPr>
        <w:spacing w:after="200" w:line="240" w:lineRule="auto"/>
      </w:pPr>
      <w:r>
        <w:rPr>
          <w:noProof/>
        </w:rPr>
        <w:drawing>
          <wp:anchor distT="0" distB="0" distL="114300" distR="114300" simplePos="0" relativeHeight="251623424" behindDoc="0" locked="0" layoutInCell="1" allowOverlap="1" wp14:anchorId="4B244794" wp14:editId="542F0309">
            <wp:simplePos x="0" y="0"/>
            <wp:positionH relativeFrom="column">
              <wp:posOffset>292100</wp:posOffset>
            </wp:positionH>
            <wp:positionV relativeFrom="paragraph">
              <wp:posOffset>20955</wp:posOffset>
            </wp:positionV>
            <wp:extent cx="2903220" cy="1823085"/>
            <wp:effectExtent l="19050" t="19050" r="11430" b="2476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8230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AF61D" w14:textId="77777777" w:rsidR="00B6173A" w:rsidRPr="00B6173A" w:rsidRDefault="00B6173A" w:rsidP="00B6173A">
      <w:pPr>
        <w:pStyle w:val="ListParagraph"/>
        <w:ind w:left="467"/>
        <w:rPr>
          <w:b/>
          <w:bCs/>
          <w:sz w:val="24"/>
          <w:szCs w:val="24"/>
        </w:rPr>
      </w:pPr>
    </w:p>
    <w:p w14:paraId="59B07267" w14:textId="77777777" w:rsidR="00B6173A" w:rsidRPr="00B6173A" w:rsidRDefault="00B6173A" w:rsidP="00B6173A">
      <w:pPr>
        <w:pStyle w:val="ListParagraph"/>
        <w:rPr>
          <w:b/>
          <w:bCs/>
          <w:sz w:val="24"/>
          <w:szCs w:val="24"/>
          <w:u w:val="single"/>
        </w:rPr>
      </w:pPr>
    </w:p>
    <w:p w14:paraId="4DA3ED0A" w14:textId="7A686230" w:rsidR="00B6173A" w:rsidRPr="00584A2F" w:rsidRDefault="00267788" w:rsidP="00B6173A">
      <w:pPr>
        <w:pStyle w:val="ListParagraph"/>
        <w:numPr>
          <w:ilvl w:val="0"/>
          <w:numId w:val="31"/>
        </w:numPr>
        <w:rPr>
          <w:b/>
          <w:bCs/>
          <w:sz w:val="24"/>
          <w:szCs w:val="24"/>
        </w:rPr>
      </w:pPr>
      <w:r w:rsidRPr="00267788">
        <w:rPr>
          <w:b/>
          <w:bCs/>
          <w:sz w:val="24"/>
          <w:szCs w:val="24"/>
          <w:u w:val="single"/>
        </w:rPr>
        <w:t>TOOLS AND COLLABORATIVE PLATFORMS</w:t>
      </w:r>
      <w:r w:rsidRPr="00267788">
        <w:rPr>
          <w:b/>
          <w:bCs/>
          <w:sz w:val="24"/>
          <w:szCs w:val="24"/>
        </w:rPr>
        <w:t>:</w:t>
      </w:r>
    </w:p>
    <w:p w14:paraId="326BE028" w14:textId="10CF9E16" w:rsidR="00267788" w:rsidRDefault="00AC389D" w:rsidP="00267788">
      <w:pPr>
        <w:pStyle w:val="ListParagraph"/>
        <w:numPr>
          <w:ilvl w:val="0"/>
          <w:numId w:val="32"/>
        </w:numPr>
        <w:rPr>
          <w:b/>
          <w:bCs/>
          <w:sz w:val="24"/>
          <w:szCs w:val="24"/>
        </w:rPr>
      </w:pPr>
      <w:r w:rsidRPr="006A0797">
        <w:rPr>
          <w:b/>
          <w:bCs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3F7E6CA0" wp14:editId="2A94501B">
            <wp:simplePos x="0" y="0"/>
            <wp:positionH relativeFrom="column">
              <wp:posOffset>19050</wp:posOffset>
            </wp:positionH>
            <wp:positionV relativeFrom="paragraph">
              <wp:posOffset>245110</wp:posOffset>
            </wp:positionV>
            <wp:extent cx="3378200" cy="1330960"/>
            <wp:effectExtent l="19050" t="19050" r="12700" b="215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30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0797">
        <w:rPr>
          <w:b/>
          <w:bCs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B5C4E57" wp14:editId="10F96114">
            <wp:simplePos x="0" y="0"/>
            <wp:positionH relativeFrom="column">
              <wp:posOffset>3473450</wp:posOffset>
            </wp:positionH>
            <wp:positionV relativeFrom="paragraph">
              <wp:posOffset>247650</wp:posOffset>
            </wp:positionV>
            <wp:extent cx="2776855" cy="1335405"/>
            <wp:effectExtent l="19050" t="19050" r="23495" b="171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335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0797">
        <w:rPr>
          <w:b/>
          <w:bCs/>
          <w:sz w:val="24"/>
          <w:szCs w:val="24"/>
        </w:rPr>
        <w:t>p</w:t>
      </w:r>
      <w:r w:rsidR="00267788">
        <w:rPr>
          <w:b/>
          <w:bCs/>
          <w:sz w:val="24"/>
          <w:szCs w:val="24"/>
        </w:rPr>
        <w:t>yew</w:t>
      </w:r>
      <w:proofErr w:type="spellEnd"/>
      <w:r w:rsidR="00267788">
        <w:rPr>
          <w:b/>
          <w:bCs/>
          <w:sz w:val="24"/>
          <w:szCs w:val="24"/>
        </w:rPr>
        <w:t>:</w:t>
      </w:r>
      <w:r w:rsidR="006A0797">
        <w:rPr>
          <w:b/>
          <w:bCs/>
          <w:sz w:val="24"/>
          <w:szCs w:val="24"/>
        </w:rPr>
        <w:t xml:space="preserve">                                                                                    4) </w:t>
      </w:r>
      <w:proofErr w:type="spellStart"/>
      <w:r w:rsidR="006A0797">
        <w:rPr>
          <w:b/>
          <w:bCs/>
          <w:sz w:val="24"/>
          <w:szCs w:val="24"/>
        </w:rPr>
        <w:t>yara</w:t>
      </w:r>
      <w:proofErr w:type="spellEnd"/>
      <w:r w:rsidR="006A0797">
        <w:rPr>
          <w:b/>
          <w:bCs/>
          <w:sz w:val="24"/>
          <w:szCs w:val="24"/>
        </w:rPr>
        <w:t>-python:</w:t>
      </w:r>
      <w:r w:rsidR="006A0797" w:rsidRPr="006A0797">
        <w:rPr>
          <w:noProof/>
        </w:rPr>
        <w:t xml:space="preserve"> </w:t>
      </w:r>
    </w:p>
    <w:p w14:paraId="300733F5" w14:textId="6AD4358E" w:rsidR="006A0797" w:rsidRDefault="006A0797" w:rsidP="006A0797">
      <w:pPr>
        <w:pStyle w:val="ListParagraph"/>
        <w:ind w:left="827"/>
        <w:rPr>
          <w:b/>
          <w:bCs/>
          <w:sz w:val="24"/>
          <w:szCs w:val="24"/>
        </w:rPr>
      </w:pPr>
    </w:p>
    <w:p w14:paraId="6710442E" w14:textId="5D0E106A" w:rsidR="006A0797" w:rsidRDefault="006A0797" w:rsidP="006A0797"/>
    <w:p w14:paraId="7FF381F8" w14:textId="5E6221B0" w:rsidR="006A0797" w:rsidRPr="006A0797" w:rsidRDefault="006A0797" w:rsidP="006A0797">
      <w:pPr>
        <w:pStyle w:val="ListParagraph"/>
        <w:numPr>
          <w:ilvl w:val="0"/>
          <w:numId w:val="32"/>
        </w:numPr>
        <w:rPr>
          <w:b/>
          <w:bCs/>
          <w:sz w:val="24"/>
          <w:szCs w:val="24"/>
        </w:rPr>
      </w:pPr>
      <w:r w:rsidRPr="006A0797">
        <w:rPr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1D40122" wp14:editId="71E59E5E">
            <wp:simplePos x="0" y="0"/>
            <wp:positionH relativeFrom="column">
              <wp:posOffset>3277235</wp:posOffset>
            </wp:positionH>
            <wp:positionV relativeFrom="paragraph">
              <wp:posOffset>292100</wp:posOffset>
            </wp:positionV>
            <wp:extent cx="3159125" cy="1638300"/>
            <wp:effectExtent l="19050" t="19050" r="22225" b="190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6383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A0797">
        <w:rPr>
          <w:b/>
          <w:bCs/>
          <w:sz w:val="24"/>
          <w:szCs w:val="24"/>
        </w:rPr>
        <w:t>tfhub.dev</w:t>
      </w:r>
      <w:proofErr w:type="spellEnd"/>
      <w:r w:rsidRPr="006A0797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                                                                               3) neptune.ai:</w:t>
      </w:r>
      <w:r w:rsidRPr="006A0797">
        <w:rPr>
          <w:noProof/>
        </w:rPr>
        <w:t xml:space="preserve"> </w:t>
      </w:r>
    </w:p>
    <w:p w14:paraId="71D107AA" w14:textId="46575209" w:rsidR="006A0797" w:rsidRPr="006A0797" w:rsidRDefault="006A0797" w:rsidP="006A0797">
      <w:pPr>
        <w:pStyle w:val="ListParagraph"/>
        <w:ind w:left="827"/>
        <w:rPr>
          <w:b/>
          <w:bCs/>
          <w:sz w:val="24"/>
          <w:szCs w:val="24"/>
        </w:rPr>
      </w:pPr>
      <w:r w:rsidRPr="006A0797">
        <w:rPr>
          <w:b/>
          <w:bCs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7E6A5CE2" wp14:editId="16D1DB80">
            <wp:simplePos x="0" y="0"/>
            <wp:positionH relativeFrom="column">
              <wp:posOffset>48895</wp:posOffset>
            </wp:positionH>
            <wp:positionV relativeFrom="paragraph">
              <wp:posOffset>106045</wp:posOffset>
            </wp:positionV>
            <wp:extent cx="3144520" cy="1643380"/>
            <wp:effectExtent l="19050" t="19050" r="17780" b="139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6433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0797" w:rsidRPr="006A0797"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21E04" w14:textId="77777777" w:rsidR="008575EA" w:rsidRDefault="008575EA">
      <w:pPr>
        <w:spacing w:after="0" w:line="240" w:lineRule="auto"/>
      </w:pPr>
      <w:r>
        <w:separator/>
      </w:r>
    </w:p>
  </w:endnote>
  <w:endnote w:type="continuationSeparator" w:id="0">
    <w:p w14:paraId="0492C567" w14:textId="77777777" w:rsidR="008575EA" w:rsidRDefault="00857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GothicE">
    <w:charset w:val="80"/>
    <w:family w:val="swiss"/>
    <w:pitch w:val="variable"/>
    <w:sig w:usb0="E00002FF" w:usb1="2AC7EDFE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C53BD" w14:textId="77777777" w:rsidR="00B37FC1" w:rsidRDefault="00B37FC1"/>
  <w:p w14:paraId="63D57331" w14:textId="77777777" w:rsidR="00B37FC1" w:rsidRDefault="00B510F3">
    <w:pPr>
      <w:pStyle w:val="FooterOdd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466EEC" w:rsidRPr="00466EEC">
      <w:rPr>
        <w:noProof/>
        <w:sz w:val="24"/>
        <w:szCs w:val="24"/>
      </w:rPr>
      <w:t>2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589C3" w14:textId="77777777" w:rsidR="008575EA" w:rsidRDefault="008575EA">
      <w:pPr>
        <w:spacing w:after="0" w:line="240" w:lineRule="auto"/>
      </w:pPr>
      <w:r>
        <w:separator/>
      </w:r>
    </w:p>
  </w:footnote>
  <w:footnote w:type="continuationSeparator" w:id="0">
    <w:p w14:paraId="1E1BD99B" w14:textId="77777777" w:rsidR="008575EA" w:rsidRDefault="00857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A2FE60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DF53F87"/>
    <w:multiLevelType w:val="hybridMultilevel"/>
    <w:tmpl w:val="3F3C69F0"/>
    <w:lvl w:ilvl="0" w:tplc="AC6A1238">
      <w:start w:val="1"/>
      <w:numFmt w:val="decimal"/>
      <w:lvlText w:val="%1)"/>
      <w:lvlJc w:val="left"/>
      <w:pPr>
        <w:ind w:left="8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7" w:hanging="360"/>
      </w:pPr>
    </w:lvl>
    <w:lvl w:ilvl="2" w:tplc="0409001B" w:tentative="1">
      <w:start w:val="1"/>
      <w:numFmt w:val="lowerRoman"/>
      <w:lvlText w:val="%3."/>
      <w:lvlJc w:val="right"/>
      <w:pPr>
        <w:ind w:left="2267" w:hanging="180"/>
      </w:pPr>
    </w:lvl>
    <w:lvl w:ilvl="3" w:tplc="0409000F" w:tentative="1">
      <w:start w:val="1"/>
      <w:numFmt w:val="decimal"/>
      <w:lvlText w:val="%4."/>
      <w:lvlJc w:val="left"/>
      <w:pPr>
        <w:ind w:left="2987" w:hanging="360"/>
      </w:pPr>
    </w:lvl>
    <w:lvl w:ilvl="4" w:tplc="04090019" w:tentative="1">
      <w:start w:val="1"/>
      <w:numFmt w:val="lowerLetter"/>
      <w:lvlText w:val="%5."/>
      <w:lvlJc w:val="left"/>
      <w:pPr>
        <w:ind w:left="3707" w:hanging="360"/>
      </w:pPr>
    </w:lvl>
    <w:lvl w:ilvl="5" w:tplc="0409001B" w:tentative="1">
      <w:start w:val="1"/>
      <w:numFmt w:val="lowerRoman"/>
      <w:lvlText w:val="%6."/>
      <w:lvlJc w:val="right"/>
      <w:pPr>
        <w:ind w:left="4427" w:hanging="180"/>
      </w:pPr>
    </w:lvl>
    <w:lvl w:ilvl="6" w:tplc="0409000F" w:tentative="1">
      <w:start w:val="1"/>
      <w:numFmt w:val="decimal"/>
      <w:lvlText w:val="%7."/>
      <w:lvlJc w:val="left"/>
      <w:pPr>
        <w:ind w:left="5147" w:hanging="360"/>
      </w:pPr>
    </w:lvl>
    <w:lvl w:ilvl="7" w:tplc="04090019" w:tentative="1">
      <w:start w:val="1"/>
      <w:numFmt w:val="lowerLetter"/>
      <w:lvlText w:val="%8."/>
      <w:lvlJc w:val="left"/>
      <w:pPr>
        <w:ind w:left="5867" w:hanging="360"/>
      </w:pPr>
    </w:lvl>
    <w:lvl w:ilvl="8" w:tplc="04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8" w15:restartNumberingAfterBreak="0">
    <w:nsid w:val="37091992"/>
    <w:multiLevelType w:val="hybridMultilevel"/>
    <w:tmpl w:val="3FA02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2911A9"/>
    <w:multiLevelType w:val="hybridMultilevel"/>
    <w:tmpl w:val="C442986C"/>
    <w:lvl w:ilvl="0" w:tplc="FEDCFAF2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0" w15:restartNumberingAfterBreak="0">
    <w:nsid w:val="4E1117AA"/>
    <w:multiLevelType w:val="hybridMultilevel"/>
    <w:tmpl w:val="EE14281E"/>
    <w:lvl w:ilvl="0" w:tplc="40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806898521">
    <w:abstractNumId w:val="4"/>
  </w:num>
  <w:num w:numId="2" w16cid:durableId="300116510">
    <w:abstractNumId w:val="6"/>
  </w:num>
  <w:num w:numId="3" w16cid:durableId="1231387956">
    <w:abstractNumId w:val="3"/>
  </w:num>
  <w:num w:numId="4" w16cid:durableId="432434849">
    <w:abstractNumId w:val="3"/>
  </w:num>
  <w:num w:numId="5" w16cid:durableId="1498108516">
    <w:abstractNumId w:val="2"/>
  </w:num>
  <w:num w:numId="6" w16cid:durableId="1058213728">
    <w:abstractNumId w:val="2"/>
  </w:num>
  <w:num w:numId="7" w16cid:durableId="283969872">
    <w:abstractNumId w:val="1"/>
  </w:num>
  <w:num w:numId="8" w16cid:durableId="310211236">
    <w:abstractNumId w:val="1"/>
  </w:num>
  <w:num w:numId="9" w16cid:durableId="1633756201">
    <w:abstractNumId w:val="0"/>
  </w:num>
  <w:num w:numId="10" w16cid:durableId="853692230">
    <w:abstractNumId w:val="0"/>
  </w:num>
  <w:num w:numId="11" w16cid:durableId="598828318">
    <w:abstractNumId w:val="5"/>
  </w:num>
  <w:num w:numId="12" w16cid:durableId="1374228619">
    <w:abstractNumId w:val="6"/>
  </w:num>
  <w:num w:numId="13" w16cid:durableId="1475563367">
    <w:abstractNumId w:val="3"/>
  </w:num>
  <w:num w:numId="14" w16cid:durableId="664019484">
    <w:abstractNumId w:val="2"/>
  </w:num>
  <w:num w:numId="15" w16cid:durableId="710568992">
    <w:abstractNumId w:val="1"/>
  </w:num>
  <w:num w:numId="16" w16cid:durableId="1689286864">
    <w:abstractNumId w:val="0"/>
  </w:num>
  <w:num w:numId="17" w16cid:durableId="1250188908">
    <w:abstractNumId w:val="5"/>
  </w:num>
  <w:num w:numId="18" w16cid:durableId="2124377699">
    <w:abstractNumId w:val="6"/>
  </w:num>
  <w:num w:numId="19" w16cid:durableId="1519198423">
    <w:abstractNumId w:val="3"/>
  </w:num>
  <w:num w:numId="20" w16cid:durableId="2072457104">
    <w:abstractNumId w:val="2"/>
  </w:num>
  <w:num w:numId="21" w16cid:durableId="695037485">
    <w:abstractNumId w:val="1"/>
  </w:num>
  <w:num w:numId="22" w16cid:durableId="661350121">
    <w:abstractNumId w:val="0"/>
  </w:num>
  <w:num w:numId="23" w16cid:durableId="1161848234">
    <w:abstractNumId w:val="5"/>
  </w:num>
  <w:num w:numId="24" w16cid:durableId="1810706508">
    <w:abstractNumId w:val="6"/>
  </w:num>
  <w:num w:numId="25" w16cid:durableId="1182818515">
    <w:abstractNumId w:val="3"/>
  </w:num>
  <w:num w:numId="26" w16cid:durableId="679509771">
    <w:abstractNumId w:val="2"/>
  </w:num>
  <w:num w:numId="27" w16cid:durableId="49889890">
    <w:abstractNumId w:val="1"/>
  </w:num>
  <w:num w:numId="28" w16cid:durableId="523441248">
    <w:abstractNumId w:val="0"/>
  </w:num>
  <w:num w:numId="29" w16cid:durableId="2138140884">
    <w:abstractNumId w:val="10"/>
  </w:num>
  <w:num w:numId="30" w16cid:durableId="1371539827">
    <w:abstractNumId w:val="8"/>
  </w:num>
  <w:num w:numId="31" w16cid:durableId="1283993902">
    <w:abstractNumId w:val="9"/>
  </w:num>
  <w:num w:numId="32" w16cid:durableId="355425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DateAndTime/>
  <w:proofState w:spelling="clean" w:grammar="clean"/>
  <w:attachedTemplate r:id="rId1"/>
  <w:defaultTabStop w:val="720"/>
  <w:drawingGridHorizontalSpacing w:val="11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7234"/>
    <w:rsid w:val="00074853"/>
    <w:rsid w:val="00097128"/>
    <w:rsid w:val="000A379C"/>
    <w:rsid w:val="000B2C17"/>
    <w:rsid w:val="000C0B0B"/>
    <w:rsid w:val="001C4E49"/>
    <w:rsid w:val="001C6D93"/>
    <w:rsid w:val="001E5E41"/>
    <w:rsid w:val="002138A2"/>
    <w:rsid w:val="00220E67"/>
    <w:rsid w:val="00267788"/>
    <w:rsid w:val="00297730"/>
    <w:rsid w:val="002A7698"/>
    <w:rsid w:val="0035245A"/>
    <w:rsid w:val="003B2069"/>
    <w:rsid w:val="003D25ED"/>
    <w:rsid w:val="003D5722"/>
    <w:rsid w:val="00466EEC"/>
    <w:rsid w:val="00491FBB"/>
    <w:rsid w:val="00495AA8"/>
    <w:rsid w:val="004D7234"/>
    <w:rsid w:val="00584A2F"/>
    <w:rsid w:val="005F5D0B"/>
    <w:rsid w:val="00654E3E"/>
    <w:rsid w:val="00684E38"/>
    <w:rsid w:val="0069314B"/>
    <w:rsid w:val="006A0797"/>
    <w:rsid w:val="006B738E"/>
    <w:rsid w:val="006C4CA6"/>
    <w:rsid w:val="00701AA4"/>
    <w:rsid w:val="00702242"/>
    <w:rsid w:val="00731874"/>
    <w:rsid w:val="0078190C"/>
    <w:rsid w:val="007B3A3A"/>
    <w:rsid w:val="007B5064"/>
    <w:rsid w:val="00815E54"/>
    <w:rsid w:val="008575EA"/>
    <w:rsid w:val="008C5C18"/>
    <w:rsid w:val="00934587"/>
    <w:rsid w:val="00941F27"/>
    <w:rsid w:val="00944E76"/>
    <w:rsid w:val="009855C5"/>
    <w:rsid w:val="00A605AE"/>
    <w:rsid w:val="00A6194C"/>
    <w:rsid w:val="00A8623F"/>
    <w:rsid w:val="00AC389D"/>
    <w:rsid w:val="00AE5526"/>
    <w:rsid w:val="00AF1DF3"/>
    <w:rsid w:val="00B027BC"/>
    <w:rsid w:val="00B04CBE"/>
    <w:rsid w:val="00B209BB"/>
    <w:rsid w:val="00B31C42"/>
    <w:rsid w:val="00B37FC1"/>
    <w:rsid w:val="00B47215"/>
    <w:rsid w:val="00B510F3"/>
    <w:rsid w:val="00B6173A"/>
    <w:rsid w:val="00B618EB"/>
    <w:rsid w:val="00B67127"/>
    <w:rsid w:val="00B720B5"/>
    <w:rsid w:val="00B86953"/>
    <w:rsid w:val="00C47F19"/>
    <w:rsid w:val="00C65DE0"/>
    <w:rsid w:val="00C7350B"/>
    <w:rsid w:val="00C76D7C"/>
    <w:rsid w:val="00D42CF6"/>
    <w:rsid w:val="00D679E4"/>
    <w:rsid w:val="00D76005"/>
    <w:rsid w:val="00D857D5"/>
    <w:rsid w:val="00D869DA"/>
    <w:rsid w:val="00DF0880"/>
    <w:rsid w:val="00E67128"/>
    <w:rsid w:val="00E84E0E"/>
    <w:rsid w:val="00ED7BFE"/>
    <w:rsid w:val="00EE1CCC"/>
    <w:rsid w:val="00F14540"/>
    <w:rsid w:val="00F42908"/>
    <w:rsid w:val="00FE1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F84FB"/>
  <w15:docId w15:val="{9848650D-20D9-42F7-BD5C-0452A5FA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7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7" w:unhideWhenUsed="1" w:qFormat="1"/>
    <w:lsdException w:name="List Bullet 3" w:semiHidden="1" w:uiPriority="37" w:unhideWhenUsed="1" w:qFormat="1"/>
    <w:lsdException w:name="List Bullet 4" w:semiHidden="1" w:uiPriority="37" w:unhideWhenUsed="1" w:qFormat="1"/>
    <w:lsdException w:name="List Bullet 5" w:semiHidden="1" w:uiPriority="37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7" w:unhideWhenUsed="1" w:qFormat="1"/>
    <w:lsdException w:name="Signature" w:semiHidden="1" w:uiPriority="8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6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CF6"/>
    <w:pPr>
      <w:spacing w:after="180" w:line="264" w:lineRule="auto"/>
    </w:pPr>
    <w:rPr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lutation">
    <w:name w:val="Salutation"/>
    <w:basedOn w:val="Normal"/>
    <w:next w:val="Normal"/>
    <w:link w:val="SalutationChar"/>
    <w:uiPriority w:val="6"/>
    <w:unhideWhenUsed/>
    <w:qFormat/>
    <w:pPr>
      <w:spacing w:before="400" w:after="320" w:line="240" w:lineRule="auto"/>
    </w:pPr>
    <w:rPr>
      <w:b/>
    </w:rPr>
  </w:style>
  <w:style w:type="character" w:customStyle="1" w:styleId="SalutationChar">
    <w:name w:val="Salutation Char"/>
    <w:basedOn w:val="DefaultParagraphFont"/>
    <w:link w:val="Salutation"/>
    <w:uiPriority w:val="6"/>
    <w:rPr>
      <w:b/>
      <w:sz w:val="23"/>
      <w:szCs w:val="20"/>
      <w:lang w:eastAsia="ja-JP"/>
    </w:rPr>
  </w:style>
  <w:style w:type="paragraph" w:customStyle="1" w:styleId="SenderAddress">
    <w:name w:val="Sender Address"/>
    <w:basedOn w:val="NoSpacing"/>
    <w:uiPriority w:val="3"/>
    <w:qFormat/>
    <w:pPr>
      <w:spacing w:after="200"/>
    </w:pPr>
    <w:rPr>
      <w:color w:val="775F55" w:themeColor="text2"/>
    </w:rPr>
  </w:style>
  <w:style w:type="paragraph" w:customStyle="1" w:styleId="RecipientAddress">
    <w:name w:val="Recipient Address"/>
    <w:basedOn w:val="NoSpacing"/>
    <w:uiPriority w:val="4"/>
    <w:qFormat/>
    <w:pPr>
      <w:spacing w:before="240"/>
      <w:contextualSpacing/>
    </w:pPr>
    <w:rPr>
      <w:color w:val="775F55" w:themeColor="tex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Date">
    <w:name w:val="Date"/>
    <w:basedOn w:val="NoSpacing"/>
    <w:next w:val="Normal"/>
    <w:link w:val="DateChar"/>
    <w:uiPriority w:val="99"/>
    <w:unhideWhenUsed/>
    <w:pPr>
      <w:framePr w:wrap="around" w:hAnchor="page" w:xAlign="center" w:yAlign="top"/>
      <w:contextualSpacing/>
      <w:suppressOverlap/>
      <w:jc w:val="center"/>
    </w:pPr>
    <w:rPr>
      <w:b/>
      <w:color w:val="FFFFFF" w:themeColor="background1"/>
    </w:rPr>
  </w:style>
  <w:style w:type="character" w:customStyle="1" w:styleId="DateChar">
    <w:name w:val="Date Char"/>
    <w:basedOn w:val="DefaultParagraphFont"/>
    <w:link w:val="Date"/>
    <w:uiPriority w:val="99"/>
    <w:rPr>
      <w:rFonts w:cs="Times New Roman"/>
      <w:b/>
      <w:color w:val="FFFFFF" w:themeColor="background1"/>
      <w:sz w:val="23"/>
      <w:szCs w:val="20"/>
      <w:lang w:eastAsia="ja-JP"/>
    </w:r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paragraph" w:styleId="BlockText">
    <w:name w:val="Block Text"/>
    <w:aliases w:val="Block Quote"/>
    <w:uiPriority w:val="40"/>
    <w:pPr>
      <w:pBdr>
        <w:top w:val="single" w:sz="2" w:space="10" w:color="BED3E4" w:themeColor="accent1" w:themeTint="99"/>
        <w:bottom w:val="single" w:sz="24" w:space="10" w:color="BED3E4" w:themeColor="accent1" w:themeTint="99"/>
      </w:pBdr>
      <w:spacing w:after="280" w:line="240" w:lineRule="auto"/>
      <w:ind w:left="1440" w:right="1440"/>
      <w:jc w:val="both"/>
    </w:pPr>
    <w:rPr>
      <w:rFonts w:eastAsia="Times New Roman"/>
      <w:color w:val="808080" w:themeColor="background1" w:themeShade="80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Pr>
      <w:b/>
      <w:bCs/>
      <w:caps/>
      <w:sz w:val="16"/>
      <w:szCs w:val="18"/>
    </w:rPr>
  </w:style>
  <w:style w:type="paragraph" w:styleId="Closing">
    <w:name w:val="Closing"/>
    <w:basedOn w:val="Normal"/>
    <w:link w:val="ClosingChar"/>
    <w:uiPriority w:val="7"/>
    <w:unhideWhenUsed/>
    <w:qFormat/>
    <w:pPr>
      <w:spacing w:before="960" w:after="960"/>
      <w:contextualSpacing/>
    </w:pPr>
  </w:style>
  <w:style w:type="character" w:customStyle="1" w:styleId="ClosingChar">
    <w:name w:val="Closing Char"/>
    <w:basedOn w:val="DefaultParagraphFont"/>
    <w:link w:val="Closing"/>
    <w:uiPriority w:val="7"/>
    <w:rPr>
      <w:sz w:val="23"/>
      <w:szCs w:val="20"/>
      <w:lang w:eastAsia="ja-JP"/>
    </w:rPr>
  </w:style>
  <w:style w:type="character" w:styleId="Emphasis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sz w:val="23"/>
      <w:szCs w:val="2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hAnsiTheme="majorHAnsi" w:cs="Times New Roman"/>
      <w: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cs="Times New Roman"/>
      <w:b/>
      <w:color w:val="94B6D2" w:themeColor="accent1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b/>
      <w:color w:val="000000" w:themeColor="text1"/>
      <w:spacing w:val="10"/>
      <w:sz w:val="23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pPr>
      <w:ind w:left="360" w:hanging="360"/>
    </w:pPr>
  </w:style>
  <w:style w:type="paragraph" w:styleId="List2">
    <w:name w:val="List 2"/>
    <w:basedOn w:val="Normal"/>
    <w:uiPriority w:val="99"/>
    <w:semiHidden/>
    <w:unhideWhenUsed/>
    <w:pPr>
      <w:ind w:left="720" w:hanging="360"/>
    </w:pPr>
  </w:style>
  <w:style w:type="paragraph" w:styleId="ListBullet">
    <w:name w:val="List Bullet"/>
    <w:basedOn w:val="Normal"/>
    <w:uiPriority w:val="37"/>
    <w:qFormat/>
    <w:pPr>
      <w:numPr>
        <w:numId w:val="24"/>
      </w:numPr>
    </w:pPr>
    <w:rPr>
      <w:sz w:val="24"/>
    </w:rPr>
  </w:style>
  <w:style w:type="paragraph" w:styleId="ListBullet2">
    <w:name w:val="List Bullet 2"/>
    <w:basedOn w:val="Normal"/>
    <w:uiPriority w:val="37"/>
    <w:qFormat/>
    <w:pPr>
      <w:numPr>
        <w:numId w:val="25"/>
      </w:numPr>
    </w:pPr>
    <w:rPr>
      <w:color w:val="94B6D2" w:themeColor="accent1"/>
    </w:rPr>
  </w:style>
  <w:style w:type="paragraph" w:styleId="ListBullet3">
    <w:name w:val="List Bullet 3"/>
    <w:basedOn w:val="Normal"/>
    <w:uiPriority w:val="37"/>
    <w:qFormat/>
    <w:pPr>
      <w:numPr>
        <w:numId w:val="26"/>
      </w:numPr>
    </w:pPr>
    <w:rPr>
      <w:color w:val="DD8047" w:themeColor="accent2"/>
    </w:rPr>
  </w:style>
  <w:style w:type="paragraph" w:styleId="ListBullet4">
    <w:name w:val="List Bullet 4"/>
    <w:basedOn w:val="Normal"/>
    <w:uiPriority w:val="37"/>
    <w:qFormat/>
    <w:pPr>
      <w:numPr>
        <w:numId w:val="27"/>
      </w:numPr>
    </w:pPr>
    <w:rPr>
      <w:caps/>
      <w:spacing w:val="4"/>
    </w:rPr>
  </w:style>
  <w:style w:type="paragraph" w:styleId="ListBullet5">
    <w:name w:val="List Bullet 5"/>
    <w:basedOn w:val="Normal"/>
    <w:uiPriority w:val="37"/>
    <w:qFormat/>
    <w:pPr>
      <w:numPr>
        <w:numId w:val="28"/>
      </w:numPr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MedianListStyle">
    <w:name w:val="Median List Style"/>
    <w:uiPriority w:val="99"/>
    <w:pPr>
      <w:numPr>
        <w:numId w:val="11"/>
      </w:numPr>
    </w:pPr>
  </w:style>
  <w:style w:type="paragraph" w:styleId="Quote">
    <w:name w:val="Quote"/>
    <w:basedOn w:val="Normal"/>
    <w:link w:val="QuoteChar"/>
    <w:uiPriority w:val="29"/>
    <w:qFormat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Pr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Pr>
      <w:rFonts w:asciiTheme="minorHAnsi" w:hAnsiTheme="minorHAnsi"/>
      <w:b/>
      <w:color w:val="DD8047" w:themeColor="accent2"/>
    </w:rPr>
  </w:style>
  <w:style w:type="paragraph" w:styleId="Subtitle">
    <w:name w:val="Subtitle"/>
    <w:basedOn w:val="Normal"/>
    <w:link w:val="SubtitleChar"/>
    <w:uiPriority w:val="11"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"/>
    <w:rPr>
      <w:rFonts w:cs="Times New Roman"/>
      <w:color w:val="775F55" w:themeColor="text2"/>
      <w:sz w:val="72"/>
      <w:szCs w:val="48"/>
      <w:lang w:eastAsia="ja-JP"/>
    </w:rPr>
  </w:style>
  <w:style w:type="paragraph" w:styleId="TOC1">
    <w:name w:val="toc 1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customStyle="1" w:styleId="CompanyName">
    <w:name w:val="Company Name"/>
    <w:basedOn w:val="Normal"/>
    <w:uiPriority w:val="2"/>
    <w:qFormat/>
    <w:pPr>
      <w:spacing w:after="0"/>
    </w:pPr>
    <w:rPr>
      <w:b/>
      <w:color w:val="775F55" w:themeColor="text2"/>
      <w:sz w:val="28"/>
      <w:szCs w:val="36"/>
    </w:rPr>
  </w:style>
  <w:style w:type="paragraph" w:styleId="Signature">
    <w:name w:val="Signature"/>
    <w:basedOn w:val="Normal"/>
    <w:link w:val="SignatureChar"/>
    <w:uiPriority w:val="8"/>
    <w:unhideWhenUsed/>
    <w:qFormat/>
    <w:rPr>
      <w:b/>
    </w:rPr>
  </w:style>
  <w:style w:type="character" w:customStyle="1" w:styleId="SignatureChar">
    <w:name w:val="Signature Char"/>
    <w:basedOn w:val="DefaultParagraphFont"/>
    <w:link w:val="Signature"/>
    <w:uiPriority w:val="8"/>
    <w:rPr>
      <w:b/>
      <w:sz w:val="23"/>
      <w:szCs w:val="20"/>
      <w:lang w:eastAsia="ja-JP"/>
    </w:rPr>
  </w:style>
  <w:style w:type="paragraph" w:customStyle="1" w:styleId="FooterEven">
    <w:name w:val="Footer Even"/>
    <w:basedOn w:val="Normal"/>
    <w:uiPriority w:val="49"/>
    <w:unhideWhenUsed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FooterOdd">
    <w:name w:val="Footer Odd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HeaderEven">
    <w:name w:val="Header Even"/>
    <w:basedOn w:val="NoSpacing"/>
    <w:uiPriority w:val="49"/>
    <w:semiHidden/>
    <w:unhideWhenUsed/>
    <w:pPr>
      <w:pBdr>
        <w:bottom w:val="single" w:sz="4" w:space="1" w:color="94B6D2" w:themeColor="accent1"/>
      </w:pBdr>
    </w:pPr>
    <w:rPr>
      <w:b/>
      <w:color w:val="775F55" w:themeColor="text2"/>
      <w:sz w:val="20"/>
    </w:rPr>
  </w:style>
  <w:style w:type="paragraph" w:customStyle="1" w:styleId="HeaderOdd">
    <w:name w:val="Header Odd"/>
    <w:basedOn w:val="NoSpacing"/>
    <w:unhideWhenUsed/>
    <w:qFormat/>
    <w:pPr>
      <w:pBdr>
        <w:bottom w:val="single" w:sz="4" w:space="1" w:color="94B6D2" w:themeColor="accent1"/>
      </w:pBdr>
      <w:jc w:val="right"/>
    </w:pPr>
    <w:rPr>
      <w:b/>
      <w:color w:val="775F55" w:themeColor="text2"/>
      <w:sz w:val="20"/>
    </w:rPr>
  </w:style>
  <w:style w:type="table" w:styleId="ColorfulGrid">
    <w:name w:val="Colorful Grid"/>
    <w:basedOn w:val="TableNormal"/>
    <w:uiPriority w:val="40"/>
    <w:rsid w:val="004D723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List">
    <w:name w:val="Colorful List"/>
    <w:basedOn w:val="TableNormal"/>
    <w:uiPriority w:val="40"/>
    <w:rsid w:val="004D723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Shading">
    <w:name w:val="Colorful Shading"/>
    <w:basedOn w:val="TableNormal"/>
    <w:uiPriority w:val="40"/>
    <w:rsid w:val="004D723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40"/>
    <w:rsid w:val="004D723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ghtGrid">
    <w:name w:val="Light Grid"/>
    <w:basedOn w:val="TableNormal"/>
    <w:uiPriority w:val="40"/>
    <w:rsid w:val="004D723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olorfulGrid-Accent1">
    <w:name w:val="Colorful Grid Accent 1"/>
    <w:basedOn w:val="TableNormal"/>
    <w:uiPriority w:val="41"/>
    <w:rsid w:val="004D723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paragraph" w:customStyle="1" w:styleId="TableParagraph">
    <w:name w:val="Table Paragraph"/>
    <w:basedOn w:val="Normal"/>
    <w:uiPriority w:val="1"/>
    <w:qFormat/>
    <w:rsid w:val="004D7234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2"/>
      <w:szCs w:val="22"/>
      <w:lang w:eastAsia="en-US"/>
    </w:rPr>
  </w:style>
  <w:style w:type="table" w:styleId="LightGrid-Accent1">
    <w:name w:val="Light Grid Accent 1"/>
    <w:basedOn w:val="TableNormal"/>
    <w:uiPriority w:val="41"/>
    <w:rsid w:val="004D7234"/>
    <w:pPr>
      <w:spacing w:after="0" w:line="240" w:lineRule="auto"/>
    </w:p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GridTable4-Accent1">
    <w:name w:val="Grid Table 4 Accent 1"/>
    <w:basedOn w:val="TableNormal"/>
    <w:uiPriority w:val="49"/>
    <w:rsid w:val="002A769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A7698"/>
    <w:pPr>
      <w:spacing w:after="0" w:line="240" w:lineRule="auto"/>
    </w:pPr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5Dark-Accent6">
    <w:name w:val="List Table 5 Dark Accent 6"/>
    <w:basedOn w:val="TableNormal"/>
    <w:uiPriority w:val="50"/>
    <w:rsid w:val="002A769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6Colorful-Accent2">
    <w:name w:val="Grid Table 6 Colorful Accent 2"/>
    <w:basedOn w:val="TableNormal"/>
    <w:uiPriority w:val="51"/>
    <w:rsid w:val="002A7698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815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9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ritika.ladha@adaniuni.ac.in" TargetMode="External"/><Relationship Id="rId18" Type="http://schemas.openxmlformats.org/officeDocument/2006/relationships/hyperlink" Target="https://www.paloaltonetworks.com/cyberpedia/what-is-malware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hyperlink" Target="mailto:mayank.patel@adaniuni.ac.in" TargetMode="External"/><Relationship Id="rId17" Type="http://schemas.openxmlformats.org/officeDocument/2006/relationships/hyperlink" Target="https://github.com/Vatshayan/MALWARE-DETECTION-FINAL-YEAR-PROJECT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8dF_NGBqJ-0" TargetMode="External"/><Relationship Id="rId20" Type="http://schemas.openxmlformats.org/officeDocument/2006/relationships/image" Target="media/image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itika.ladha@adaniuni.ac.in" TargetMode="Externa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https://youtu.be/fn33V4iX5G4" TargetMode="External"/><Relationship Id="rId23" Type="http://schemas.openxmlformats.org/officeDocument/2006/relationships/image" Target="media/image5.png"/><Relationship Id="rId28" Type="http://schemas.openxmlformats.org/officeDocument/2006/relationships/glossaryDocument" Target="glossary/document.xml"/><Relationship Id="rId10" Type="http://schemas.openxmlformats.org/officeDocument/2006/relationships/hyperlink" Target="mailto:mayank.patel@adaniuni.ac.in" TargetMode="External"/><Relationship Id="rId19" Type="http://schemas.openxmlformats.org/officeDocument/2006/relationships/hyperlink" Target="https://www.rapid7.com/fundamentals/malware-attack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cisco.com/c/en_in/products/security/advanced-malware-protection/what-is-malware.html" TargetMode="Externa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Median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0FA047C6AA4F46B94995993B51DE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3384C-3059-4457-AB5D-AB55C4BCC709}"/>
      </w:docPartPr>
      <w:docPartBody>
        <w:p w:rsidR="00C7202E" w:rsidRDefault="00EF3A68">
          <w:pPr>
            <w:pStyle w:val="DB0FA047C6AA4F46B94995993B51DEF2"/>
          </w:pPr>
          <w:r>
            <w:t>[TYPE THE SENDER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GothicE">
    <w:charset w:val="80"/>
    <w:family w:val="swiss"/>
    <w:pitch w:val="variable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A68"/>
    <w:rsid w:val="0001160C"/>
    <w:rsid w:val="000E5573"/>
    <w:rsid w:val="001043B3"/>
    <w:rsid w:val="00221876"/>
    <w:rsid w:val="00222C9C"/>
    <w:rsid w:val="00276EF2"/>
    <w:rsid w:val="002C6A76"/>
    <w:rsid w:val="0037274D"/>
    <w:rsid w:val="005837B7"/>
    <w:rsid w:val="007E3D73"/>
    <w:rsid w:val="00B53AD3"/>
    <w:rsid w:val="00C40A32"/>
    <w:rsid w:val="00C7202E"/>
    <w:rsid w:val="00C84605"/>
    <w:rsid w:val="00D767EA"/>
    <w:rsid w:val="00E456F6"/>
    <w:rsid w:val="00EF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0FA047C6AA4F46B94995993B51DEF2">
    <w:name w:val="DB0FA047C6AA4F46B94995993B51DE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jpeg"/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2022-12-20T00:00:00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BACDC0-6C22-44EC-AF51-49B044004D63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MedianLetter</Template>
  <TotalTime>80</TotalTime>
  <Pages>3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BHASKARACHARYA NATIONAL INSTITUTE FOR SPACE APPLICATIONS AND GEO-INFORMATICS</Company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vishvrajsinh_rana@outlook.com</dc:creator>
  <cp:lastModifiedBy>Shashank Sharma</cp:lastModifiedBy>
  <cp:revision>24</cp:revision>
  <cp:lastPrinted>2023-01-30T03:22:00Z</cp:lastPrinted>
  <dcterms:created xsi:type="dcterms:W3CDTF">2023-02-01T06:13:00Z</dcterms:created>
  <dcterms:modified xsi:type="dcterms:W3CDTF">2023-02-12T07:00:00Z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fee4016ef69fdfe219f70f2b5c2bf9a4fae0f0075578713a878452c5add13b4c</vt:lpwstr>
  </property>
</Properties>
</file>